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69B617" w14:textId="77777777" w:rsidR="00DD241C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0C54E2" wp14:editId="5A2131D3">
            <wp:simplePos x="0" y="0"/>
            <wp:positionH relativeFrom="column">
              <wp:posOffset>1264322</wp:posOffset>
            </wp:positionH>
            <wp:positionV relativeFrom="paragraph">
              <wp:posOffset>-467276</wp:posOffset>
            </wp:positionV>
            <wp:extent cx="1552678" cy="776517"/>
            <wp:effectExtent l="0" t="0" r="0" b="0"/>
            <wp:wrapSquare wrapText="bothSides"/>
            <wp:docPr id="203434276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678" cy="7765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D7B69F9" w14:textId="77777777" w:rsidR="00DD241C" w:rsidRDefault="00DD241C">
      <w:pPr>
        <w:pStyle w:val="Standard"/>
      </w:pPr>
    </w:p>
    <w:p w14:paraId="529D3239" w14:textId="77777777" w:rsidR="00DD241C" w:rsidRDefault="00000000">
      <w:pPr>
        <w:pStyle w:val="Standard"/>
      </w:pPr>
      <w:r>
        <w:t>VSCODE</w:t>
      </w:r>
    </w:p>
    <w:p w14:paraId="739C9A75" w14:textId="77777777" w:rsidR="00DD241C" w:rsidRDefault="00000000">
      <w:pPr>
        <w:pStyle w:val="Standard"/>
      </w:pPr>
      <w:r>
        <w:t>APUNTES:</w:t>
      </w:r>
    </w:p>
    <w:p w14:paraId="59DE6DF8" w14:textId="77777777" w:rsidR="00DD241C" w:rsidRDefault="00000000">
      <w:pPr>
        <w:pStyle w:val="Standard"/>
      </w:pPr>
      <w:r>
        <w:t xml:space="preserve">Editor hibrido puede ser un IDE con </w:t>
      </w:r>
      <w:proofErr w:type="gramStart"/>
      <w:r>
        <w:t>las  extensiones</w:t>
      </w:r>
      <w:proofErr w:type="gramEnd"/>
      <w:r>
        <w:t xml:space="preserve"> correctas.</w:t>
      </w:r>
    </w:p>
    <w:p w14:paraId="452D997C" w14:textId="77777777" w:rsidR="00DD241C" w:rsidRDefault="00DD241C">
      <w:pPr>
        <w:pStyle w:val="Standard"/>
      </w:pPr>
    </w:p>
    <w:p w14:paraId="01661473" w14:textId="77777777" w:rsidR="00DD241C" w:rsidRDefault="00000000">
      <w:pPr>
        <w:pStyle w:val="Standard"/>
      </w:pPr>
      <w:r>
        <w:t>CONFIGURACIONES</w:t>
      </w:r>
    </w:p>
    <w:p w14:paraId="442B308E" w14:textId="77777777" w:rsidR="00DD241C" w:rsidRDefault="00000000">
      <w:pPr>
        <w:pStyle w:val="Standard"/>
      </w:pPr>
      <w:r>
        <w:t xml:space="preserve">-Restablecer </w:t>
      </w:r>
      <w:proofErr w:type="spellStart"/>
      <w:proofErr w:type="gramStart"/>
      <w:r>
        <w:t>vscode,lo</w:t>
      </w:r>
      <w:proofErr w:type="spellEnd"/>
      <w:proofErr w:type="gramEnd"/>
      <w:r>
        <w:t xml:space="preserve"> deja como estaba al </w:t>
      </w:r>
      <w:proofErr w:type="spellStart"/>
      <w:r>
        <w:t>prinicipio</w:t>
      </w:r>
      <w:proofErr w:type="spellEnd"/>
      <w:r>
        <w:t xml:space="preserve"> sin </w:t>
      </w:r>
      <w:proofErr w:type="spellStart"/>
      <w:r>
        <w:t>ningun</w:t>
      </w:r>
      <w:proofErr w:type="spellEnd"/>
      <w:r>
        <w:t xml:space="preserve"> cambio: </w:t>
      </w:r>
      <w:proofErr w:type="spellStart"/>
      <w:r>
        <w:t>ctrl+</w:t>
      </w:r>
      <w:proofErr w:type="gramStart"/>
      <w:r>
        <w:t>p</w:t>
      </w:r>
      <w:proofErr w:type="spellEnd"/>
      <w:r>
        <w:t xml:space="preserve"> »</w:t>
      </w:r>
      <w:proofErr w:type="gramEnd"/>
      <w:r>
        <w:t xml:space="preserve"> settings (JSON) </w:t>
      </w:r>
      <w:proofErr w:type="spellStart"/>
      <w:r>
        <w:t>opne</w:t>
      </w:r>
      <w:proofErr w:type="spellEnd"/>
      <w:r>
        <w:t xml:space="preserve"> </w:t>
      </w:r>
      <w:proofErr w:type="spellStart"/>
      <w:proofErr w:type="gramStart"/>
      <w:r>
        <w:t>user</w:t>
      </w:r>
      <w:proofErr w:type="spellEnd"/>
      <w:r>
        <w:t xml:space="preserve"> »</w:t>
      </w:r>
      <w:proofErr w:type="gramEnd"/>
      <w:r>
        <w:t xml:space="preserve"> </w:t>
      </w:r>
      <w:proofErr w:type="spellStart"/>
      <w:r>
        <w:t>desintalar</w:t>
      </w:r>
      <w:proofErr w:type="spellEnd"/>
      <w:r>
        <w:t xml:space="preserve"> todas las </w:t>
      </w:r>
      <w:proofErr w:type="spellStart"/>
      <w:proofErr w:type="gramStart"/>
      <w:r>
        <w:t>extennsiones</w:t>
      </w:r>
      <w:proofErr w:type="spellEnd"/>
      <w:r>
        <w:t xml:space="preserve"> »</w:t>
      </w:r>
      <w:proofErr w:type="gramEnd"/>
    </w:p>
    <w:p w14:paraId="47F29AF1" w14:textId="77777777" w:rsidR="00DD241C" w:rsidRDefault="00000000">
      <w:pPr>
        <w:pStyle w:val="Standard"/>
      </w:pPr>
      <w:r>
        <w:t>APARTADOS:</w:t>
      </w:r>
    </w:p>
    <w:p w14:paraId="412EEF4F" w14:textId="77777777" w:rsidR="00DD241C" w:rsidRDefault="00000000">
      <w:pPr>
        <w:pStyle w:val="Standard"/>
        <w:numPr>
          <w:ilvl w:val="0"/>
          <w:numId w:val="1"/>
        </w:numPr>
      </w:pPr>
      <w:r>
        <w:t>EXPLORER(AREA)</w:t>
      </w:r>
    </w:p>
    <w:p w14:paraId="409F88C9" w14:textId="77777777" w:rsidR="00DD241C" w:rsidRDefault="00000000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" behindDoc="0" locked="0" layoutInCell="1" allowOverlap="1" wp14:anchorId="46814FAE" wp14:editId="69DAB2DB">
                <wp:simplePos x="0" y="0"/>
                <wp:positionH relativeFrom="column">
                  <wp:posOffset>-393841</wp:posOffset>
                </wp:positionH>
                <wp:positionV relativeFrom="paragraph">
                  <wp:posOffset>421556</wp:posOffset>
                </wp:positionV>
                <wp:extent cx="348615" cy="0"/>
                <wp:effectExtent l="0" t="76200" r="13335" b="114300"/>
                <wp:wrapNone/>
                <wp:docPr id="2003509374" name="Horizontal 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8615" cy="0"/>
                        </a:xfrm>
                        <a:prstGeom prst="straightConnector1">
                          <a:avLst/>
                        </a:prstGeom>
                        <a:noFill/>
                        <a:ln w="12701" cap="flat">
                          <a:solidFill>
                            <a:srgbClr val="18A303"/>
                          </a:solidFill>
                          <a:prstDash val="solid"/>
                          <a:miter/>
                          <a:tailEnd type="arrow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1FCE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Horizontal line 4" o:spid="_x0000_s1026" type="#_x0000_t32" style="position:absolute;margin-left:-31pt;margin-top:33.2pt;width:27.45pt;height:0;z-index: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" strokecolor="#18a303" strokeweight=".35281mm">
                <v:stroke endarrow="open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60C63F0" wp14:editId="2462A2A4">
            <wp:simplePos x="0" y="0"/>
            <wp:positionH relativeFrom="column">
              <wp:posOffset>0</wp:posOffset>
            </wp:positionH>
            <wp:positionV relativeFrom="paragraph">
              <wp:posOffset>153719</wp:posOffset>
            </wp:positionV>
            <wp:extent cx="6332402" cy="3443758"/>
            <wp:effectExtent l="0" t="0" r="0" b="4292"/>
            <wp:wrapSquare wrapText="bothSides"/>
            <wp:docPr id="1219751828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443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34F4DC1" w14:textId="77777777" w:rsidR="00DD241C" w:rsidRDefault="00000000">
      <w:pPr>
        <w:pStyle w:val="Standard"/>
      </w:pPr>
      <w:r>
        <w:t xml:space="preserve">Podemos cambiar la </w:t>
      </w:r>
      <w:proofErr w:type="spellStart"/>
      <w:r>
        <w:t>posicion</w:t>
      </w:r>
      <w:proofErr w:type="spellEnd"/>
      <w:r>
        <w:t xml:space="preserve"> de la barra de actividad donde </w:t>
      </w:r>
      <w:proofErr w:type="spellStart"/>
      <w:r>
        <w:t>querramos</w:t>
      </w:r>
      <w:proofErr w:type="spellEnd"/>
      <w:r>
        <w:t>.</w:t>
      </w:r>
    </w:p>
    <w:p w14:paraId="5466AA92" w14:textId="77777777" w:rsidR="00DD241C" w:rsidRDefault="00DD241C">
      <w:pPr>
        <w:pStyle w:val="Standard"/>
      </w:pPr>
    </w:p>
    <w:p w14:paraId="01AA8B7E" w14:textId="77777777" w:rsidR="00DD241C" w:rsidRDefault="00DD241C">
      <w:pPr>
        <w:pStyle w:val="Standard"/>
      </w:pPr>
    </w:p>
    <w:p w14:paraId="06B61C32" w14:textId="77777777" w:rsidR="00DD241C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" behindDoc="0" locked="0" layoutInCell="1" allowOverlap="1" wp14:anchorId="770626BF" wp14:editId="42095DEE">
            <wp:simplePos x="0" y="0"/>
            <wp:positionH relativeFrom="column">
              <wp:posOffset>104040</wp:posOffset>
            </wp:positionH>
            <wp:positionV relativeFrom="paragraph">
              <wp:posOffset>-164518</wp:posOffset>
            </wp:positionV>
            <wp:extent cx="6332402" cy="3434760"/>
            <wp:effectExtent l="0" t="0" r="0" b="0"/>
            <wp:wrapSquare wrapText="bothSides"/>
            <wp:docPr id="170009697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4347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  </w:t>
      </w:r>
    </w:p>
    <w:p w14:paraId="13645F38" w14:textId="77777777" w:rsidR="00DD241C" w:rsidRDefault="00000000">
      <w:pPr>
        <w:pStyle w:val="Standard"/>
      </w:pPr>
      <w:r>
        <w:t xml:space="preserve">Podemos con </w:t>
      </w:r>
      <w:proofErr w:type="spellStart"/>
      <w:r>
        <w:t>hide</w:t>
      </w:r>
      <w:proofErr w:type="spellEnd"/>
      <w:r>
        <w:t xml:space="preserve"> o </w:t>
      </w:r>
      <w:proofErr w:type="spellStart"/>
      <w:r>
        <w:t>destiqueando</w:t>
      </w:r>
      <w:proofErr w:type="spellEnd"/>
      <w:r>
        <w:t xml:space="preserve"> extensiones, podemos ocultar el icono </w:t>
      </w:r>
      <w:proofErr w:type="spellStart"/>
      <w:r>
        <w:t>asi</w:t>
      </w:r>
      <w:proofErr w:type="spellEnd"/>
      <w:r>
        <w:t xml:space="preserve"> con los </w:t>
      </w:r>
      <w:proofErr w:type="spellStart"/>
      <w:r>
        <w:t>demas</w:t>
      </w:r>
      <w:proofErr w:type="spellEnd"/>
      <w:r>
        <w:t xml:space="preserve"> iconos si se </w:t>
      </w:r>
      <w:proofErr w:type="gramStart"/>
      <w:r>
        <w:t>desea ,con</w:t>
      </w:r>
      <w:proofErr w:type="gramEnd"/>
      <w:r>
        <w:t xml:space="preserve"> la misma </w:t>
      </w:r>
      <w:proofErr w:type="spellStart"/>
      <w:r>
        <w:t>mecanica</w:t>
      </w:r>
      <w:proofErr w:type="spellEnd"/>
    </w:p>
    <w:p w14:paraId="0CA5A288" w14:textId="77777777" w:rsidR="00DD241C" w:rsidRDefault="00DD241C">
      <w:pPr>
        <w:pStyle w:val="Standard"/>
      </w:pPr>
    </w:p>
    <w:p w14:paraId="4958F2AA" w14:textId="77777777" w:rsidR="00DD241C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7C6546B4" wp14:editId="54566006">
            <wp:simplePos x="0" y="0"/>
            <wp:positionH relativeFrom="column">
              <wp:posOffset>0</wp:posOffset>
            </wp:positionH>
            <wp:positionV relativeFrom="paragraph">
              <wp:posOffset>151918</wp:posOffset>
            </wp:positionV>
            <wp:extent cx="6332402" cy="3434760"/>
            <wp:effectExtent l="0" t="0" r="0" b="0"/>
            <wp:wrapSquare wrapText="bothSides"/>
            <wp:docPr id="27623729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4347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4624F3D" w14:textId="77777777" w:rsidR="00DD241C" w:rsidRDefault="00000000">
      <w:pPr>
        <w:pStyle w:val="Standard"/>
      </w:pPr>
      <w:r>
        <w:t xml:space="preserve">Aqui se inicia </w:t>
      </w:r>
      <w:proofErr w:type="spellStart"/>
      <w:r>
        <w:t>sesion</w:t>
      </w:r>
      <w:proofErr w:type="spellEnd"/>
      <w:r>
        <w:t xml:space="preserve"> con la cuenta de git </w:t>
      </w:r>
      <w:proofErr w:type="spellStart"/>
      <w:r>
        <w:t>hub</w:t>
      </w:r>
      <w:proofErr w:type="spellEnd"/>
      <w:r>
        <w:t xml:space="preserve"> si es </w:t>
      </w:r>
      <w:proofErr w:type="spellStart"/>
      <w:r>
        <w:t>pposible</w:t>
      </w:r>
      <w:proofErr w:type="spellEnd"/>
      <w:r>
        <w:t xml:space="preserve"> para conectar a la cuenta de </w:t>
      </w:r>
      <w:proofErr w:type="spellStart"/>
      <w:r>
        <w:t>vscode</w:t>
      </w:r>
      <w:proofErr w:type="spellEnd"/>
      <w:r>
        <w:t xml:space="preserve"> para </w:t>
      </w:r>
      <w:proofErr w:type="spellStart"/>
      <w:r>
        <w:t>mas</w:t>
      </w:r>
      <w:proofErr w:type="spellEnd"/>
      <w:r>
        <w:t xml:space="preserve"> comodidad y para cuando iniciemos </w:t>
      </w:r>
      <w:proofErr w:type="spellStart"/>
      <w:r>
        <w:t>sesion</w:t>
      </w:r>
      <w:proofErr w:type="spellEnd"/>
      <w:r>
        <w:t xml:space="preserve"> en otro equipo se abra </w:t>
      </w:r>
      <w:proofErr w:type="spellStart"/>
      <w:r>
        <w:t>vscode</w:t>
      </w:r>
      <w:proofErr w:type="spellEnd"/>
      <w:r>
        <w:t xml:space="preserve"> con las mismas configuraciones que nosotros ya hicimos y tenemos en esa cuenta.</w:t>
      </w:r>
    </w:p>
    <w:p w14:paraId="7A86D9D5" w14:textId="77777777" w:rsidR="00DD241C" w:rsidRDefault="00DD241C">
      <w:pPr>
        <w:pStyle w:val="Standard"/>
      </w:pPr>
    </w:p>
    <w:p w14:paraId="225FB831" w14:textId="77777777" w:rsidR="00DD241C" w:rsidRDefault="00000000">
      <w:pPr>
        <w:pStyle w:val="Standard"/>
        <w:pageBreakBefore/>
        <w:numPr>
          <w:ilvl w:val="0"/>
          <w:numId w:val="1"/>
        </w:numPr>
      </w:pPr>
      <w:r>
        <w:lastRenderedPageBreak/>
        <w:t>SEARCH(AREA)</w:t>
      </w:r>
    </w:p>
    <w:p w14:paraId="4D29F45C" w14:textId="77777777" w:rsidR="00DD241C" w:rsidRDefault="00000000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" behindDoc="0" locked="0" layoutInCell="1" allowOverlap="1" wp14:anchorId="10AEB11B" wp14:editId="18CD1401">
                <wp:simplePos x="0" y="0"/>
                <wp:positionH relativeFrom="column">
                  <wp:posOffset>-250920</wp:posOffset>
                </wp:positionH>
                <wp:positionV relativeFrom="paragraph">
                  <wp:posOffset>485281</wp:posOffset>
                </wp:positionV>
                <wp:extent cx="324483" cy="0"/>
                <wp:effectExtent l="0" t="76200" r="18417" b="114300"/>
                <wp:wrapNone/>
                <wp:docPr id="2053641852" name="Horizontal 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483" cy="0"/>
                        </a:xfrm>
                        <a:prstGeom prst="straightConnector1">
                          <a:avLst/>
                        </a:prstGeom>
                        <a:noFill/>
                        <a:ln w="19046" cap="flat">
                          <a:solidFill>
                            <a:srgbClr val="70AD47"/>
                          </a:solidFill>
                          <a:prstDash val="solid"/>
                          <a:miter/>
                          <a:tailEnd type="arrow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5EF48" id="Horizontal line 3" o:spid="_x0000_s1026" type="#_x0000_t32" style="position:absolute;margin-left:-19.75pt;margin-top:38.2pt;width:25.55pt;height:0;z-index: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" strokecolor="#70ad47" strokeweight=".52906mm">
                <v:stroke endarrow="open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" behindDoc="0" locked="0" layoutInCell="1" allowOverlap="1" wp14:anchorId="0E8530E0" wp14:editId="26B0B1E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434760"/>
            <wp:effectExtent l="0" t="0" r="0" b="0"/>
            <wp:wrapSquare wrapText="bothSides"/>
            <wp:docPr id="1352025689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4347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D904EFA" w14:textId="77777777" w:rsidR="00DD241C" w:rsidRDefault="00000000">
      <w:pPr>
        <w:pStyle w:val="Standard"/>
      </w:pPr>
      <w:r>
        <w:t xml:space="preserve">La </w:t>
      </w:r>
      <w:proofErr w:type="spellStart"/>
      <w:r>
        <w:t>linea</w:t>
      </w:r>
      <w:proofErr w:type="spellEnd"/>
      <w:r>
        <w:t xml:space="preserve"> de </w:t>
      </w:r>
      <w:proofErr w:type="spellStart"/>
      <w:r>
        <w:t>codigo</w:t>
      </w:r>
      <w:proofErr w:type="spellEnd"/>
      <w:r>
        <w:t xml:space="preserve"> 10 esta </w:t>
      </w:r>
      <w:proofErr w:type="gramStart"/>
      <w:r>
        <w:t>seguida ,pero</w:t>
      </w:r>
      <w:proofErr w:type="gramEnd"/>
      <w:r>
        <w:t xml:space="preserve"> si quiero que se adapte al tamaño del </w:t>
      </w:r>
      <w:proofErr w:type="spellStart"/>
      <w:r>
        <w:t>vscode</w:t>
      </w:r>
      <w:proofErr w:type="spellEnd"/>
      <w:r>
        <w:t xml:space="preserve"> pues </w:t>
      </w:r>
      <w:proofErr w:type="spellStart"/>
      <w:r>
        <w:t>tendria</w:t>
      </w:r>
      <w:proofErr w:type="spellEnd"/>
      <w:r>
        <w:t xml:space="preserve"> que “ajustar texto” para eso es: </w:t>
      </w:r>
      <w:proofErr w:type="spellStart"/>
      <w:r>
        <w:t>ctrl+shift+</w:t>
      </w:r>
      <w:proofErr w:type="gramStart"/>
      <w:r>
        <w:t>p</w:t>
      </w:r>
      <w:proofErr w:type="spellEnd"/>
      <w:r>
        <w:t xml:space="preserve"> »</w:t>
      </w:r>
      <w:proofErr w:type="gramEnd"/>
      <w:r>
        <w:t xml:space="preserve"> </w:t>
      </w:r>
      <w:proofErr w:type="spellStart"/>
      <w:r>
        <w:t>Toogle</w:t>
      </w:r>
      <w:proofErr w:type="spellEnd"/>
      <w:r>
        <w:t xml:space="preserve"> Word </w:t>
      </w:r>
      <w:proofErr w:type="spellStart"/>
      <w:r>
        <w:t>Wrap</w:t>
      </w:r>
      <w:proofErr w:type="spellEnd"/>
      <w:r>
        <w:t xml:space="preserve"> (</w:t>
      </w:r>
      <w:proofErr w:type="spellStart"/>
      <w:r>
        <w:t>Asi</w:t>
      </w:r>
      <w:proofErr w:type="spellEnd"/>
      <w:r>
        <w:t xml:space="preserve"> </w:t>
      </w:r>
      <w:proofErr w:type="spellStart"/>
      <w:r>
        <w:t>automaticamente</w:t>
      </w:r>
      <w:proofErr w:type="spellEnd"/>
      <w:r>
        <w:t xml:space="preserve"> se ajustara el texto se adapta al tamaño).</w:t>
      </w:r>
    </w:p>
    <w:p w14:paraId="0432B9B2" w14:textId="77777777" w:rsidR="00DD241C" w:rsidRDefault="00000000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63A6C5E9" wp14:editId="10035C4E">
                <wp:simplePos x="0" y="0"/>
                <wp:positionH relativeFrom="column">
                  <wp:posOffset>3614394</wp:posOffset>
                </wp:positionH>
                <wp:positionV relativeFrom="paragraph">
                  <wp:posOffset>278635</wp:posOffset>
                </wp:positionV>
                <wp:extent cx="1388745" cy="936630"/>
                <wp:effectExtent l="0" t="0" r="78105" b="53970"/>
                <wp:wrapNone/>
                <wp:docPr id="1960909370" name="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8745" cy="936630"/>
                        </a:xfrm>
                        <a:prstGeom prst="straightConnector1">
                          <a:avLst/>
                        </a:prstGeom>
                        <a:noFill/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  <a:tailEnd type="arrow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110AB" id="Line 3" o:spid="_x0000_s1026" type="#_x0000_t32" style="position:absolute;margin-left:284.6pt;margin-top:21.95pt;width:109.35pt;height:73.75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" strokecolor="red" strokeweight=".35281mm">
                <v:stroke endarrow="open" joinstyle="miter"/>
              </v:shape>
            </w:pict>
          </mc:Fallback>
        </mc:AlternateContent>
      </w:r>
      <w:r>
        <w:t xml:space="preserve">La funcionalidad de </w:t>
      </w:r>
      <w:proofErr w:type="spellStart"/>
      <w:proofErr w:type="gramStart"/>
      <w:r>
        <w:t>search,es</w:t>
      </w:r>
      <w:proofErr w:type="spellEnd"/>
      <w:proofErr w:type="gramEnd"/>
      <w:r>
        <w:t xml:space="preserve"> un panel para escribir texto y buscar palabras de nuestro </w:t>
      </w:r>
      <w:proofErr w:type="spellStart"/>
      <w:r>
        <w:t>codigo</w:t>
      </w:r>
      <w:proofErr w:type="spellEnd"/>
      <w:r>
        <w:t xml:space="preserve"> y </w:t>
      </w:r>
      <w:proofErr w:type="spellStart"/>
      <w:r>
        <w:t>asi</w:t>
      </w:r>
      <w:proofErr w:type="spellEnd"/>
      <w:r>
        <w:t xml:space="preserve"> </w:t>
      </w:r>
      <w:proofErr w:type="spellStart"/>
      <w:r>
        <w:t>tambien</w:t>
      </w:r>
      <w:proofErr w:type="spellEnd"/>
      <w:r>
        <w:t xml:space="preserve"> </w:t>
      </w:r>
      <w:proofErr w:type="spellStart"/>
      <w:r>
        <w:t>reemplzarlas</w:t>
      </w:r>
      <w:proofErr w:type="spellEnd"/>
      <w:r>
        <w:t xml:space="preserve"> por </w:t>
      </w:r>
      <w:proofErr w:type="gramStart"/>
      <w:r>
        <w:t>otra ,</w:t>
      </w:r>
      <w:proofErr w:type="gramEnd"/>
      <w:r>
        <w:t xml:space="preserve"> un atajo de teclas es </w:t>
      </w:r>
      <w:proofErr w:type="spellStart"/>
      <w:r>
        <w:t>ctrl+f</w:t>
      </w:r>
      <w:proofErr w:type="spellEnd"/>
      <w:r>
        <w:t>.</w:t>
      </w:r>
    </w:p>
    <w:p w14:paraId="290A9238" w14:textId="77777777" w:rsidR="00DD241C" w:rsidRDefault="00000000">
      <w:pPr>
        <w:pStyle w:val="Standard"/>
      </w:pPr>
      <w:r>
        <w:rPr>
          <w:noProof/>
          <w:color w:val="C9211E"/>
        </w:rPr>
        <w:drawing>
          <wp:anchor distT="0" distB="0" distL="114300" distR="114300" simplePos="0" relativeHeight="5" behindDoc="0" locked="0" layoutInCell="1" allowOverlap="1" wp14:anchorId="6BF8DBF3" wp14:editId="451ADB49">
            <wp:simplePos x="0" y="0"/>
            <wp:positionH relativeFrom="column">
              <wp:posOffset>348121</wp:posOffset>
            </wp:positionH>
            <wp:positionV relativeFrom="paragraph">
              <wp:posOffset>73078</wp:posOffset>
            </wp:positionV>
            <wp:extent cx="2476442" cy="2733836"/>
            <wp:effectExtent l="0" t="0" r="58" b="9364"/>
            <wp:wrapSquare wrapText="bothSides"/>
            <wp:docPr id="1009149271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442" cy="27338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5983CCC" w14:textId="77777777" w:rsidR="00DD241C" w:rsidRDefault="00DD241C">
      <w:pPr>
        <w:pStyle w:val="Standard"/>
        <w:rPr>
          <w:color w:val="C9211E"/>
        </w:rPr>
      </w:pPr>
    </w:p>
    <w:p w14:paraId="0C611868" w14:textId="77777777" w:rsidR="00DD241C" w:rsidRDefault="00DD241C">
      <w:pPr>
        <w:pStyle w:val="Standard"/>
        <w:rPr>
          <w:color w:val="C9211E"/>
        </w:rPr>
      </w:pPr>
    </w:p>
    <w:p w14:paraId="03F20D66" w14:textId="77777777" w:rsidR="00DD241C" w:rsidRDefault="00DD241C">
      <w:pPr>
        <w:pStyle w:val="Standard"/>
        <w:rPr>
          <w:color w:val="C9211E"/>
        </w:rPr>
      </w:pPr>
    </w:p>
    <w:p w14:paraId="77F8BDB2" w14:textId="77777777" w:rsidR="00DD241C" w:rsidRDefault="00000000">
      <w:pPr>
        <w:pStyle w:val="Standard"/>
      </w:pPr>
      <w:r>
        <w:rPr>
          <w:noProof/>
          <w:color w:val="C9211E"/>
        </w:rPr>
        <w:drawing>
          <wp:anchor distT="0" distB="0" distL="114300" distR="114300" simplePos="0" relativeHeight="8" behindDoc="0" locked="0" layoutInCell="1" allowOverlap="1" wp14:anchorId="325B497A" wp14:editId="731E8B82">
            <wp:simplePos x="0" y="0"/>
            <wp:positionH relativeFrom="column">
              <wp:posOffset>3575157</wp:posOffset>
            </wp:positionH>
            <wp:positionV relativeFrom="paragraph">
              <wp:posOffset>163796</wp:posOffset>
            </wp:positionV>
            <wp:extent cx="2791443" cy="515520"/>
            <wp:effectExtent l="0" t="0" r="8907" b="0"/>
            <wp:wrapSquare wrapText="bothSides"/>
            <wp:docPr id="1967899101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1443" cy="515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C9245FC" w14:textId="77777777" w:rsidR="00DD241C" w:rsidRDefault="00DD241C">
      <w:pPr>
        <w:pStyle w:val="Standard"/>
        <w:rPr>
          <w:color w:val="C9211E"/>
        </w:rPr>
      </w:pPr>
    </w:p>
    <w:p w14:paraId="329392D0" w14:textId="77777777" w:rsidR="00DD241C" w:rsidRDefault="00000000">
      <w:pPr>
        <w:pStyle w:val="Standard"/>
      </w:pPr>
      <w:r>
        <w:rPr>
          <w:noProof/>
          <w:color w:val="C9211E"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75DAF149" wp14:editId="6B676F7C">
                <wp:simplePos x="0" y="0"/>
                <wp:positionH relativeFrom="column">
                  <wp:posOffset>1979996</wp:posOffset>
                </wp:positionH>
                <wp:positionV relativeFrom="paragraph">
                  <wp:posOffset>30595</wp:posOffset>
                </wp:positionV>
                <wp:extent cx="626748" cy="0"/>
                <wp:effectExtent l="0" t="19050" r="20952" b="19050"/>
                <wp:wrapNone/>
                <wp:docPr id="2030792517" name="Horizontal lin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6748" cy="0"/>
                        </a:xfrm>
                        <a:prstGeom prst="straightConnector1">
                          <a:avLst/>
                        </a:prstGeom>
                        <a:noFill/>
                        <a:ln w="36356" cap="flat">
                          <a:solidFill>
                            <a:srgbClr val="FF8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275DBC" id="Horizontal line 1" o:spid="_x0000_s1026" type="#_x0000_t32" style="position:absolute;margin-left:155.9pt;margin-top:2.4pt;width:49.35pt;height:0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" strokecolor="#ff8000" strokeweight="1.0099mm">
                <v:stroke joinstyle="miter"/>
              </v:shape>
            </w:pict>
          </mc:Fallback>
        </mc:AlternateContent>
      </w:r>
    </w:p>
    <w:p w14:paraId="62740D3A" w14:textId="77777777" w:rsidR="00DD241C" w:rsidRDefault="00000000">
      <w:pPr>
        <w:pStyle w:val="Standard"/>
      </w:pPr>
      <w:r>
        <w:rPr>
          <w:noProof/>
          <w:color w:val="C9211E"/>
        </w:rPr>
        <mc:AlternateContent>
          <mc:Choice Requires="wps">
            <w:drawing>
              <wp:anchor distT="0" distB="0" distL="114300" distR="114300" simplePos="0" relativeHeight="6" behindDoc="0" locked="0" layoutInCell="1" allowOverlap="1" wp14:anchorId="7A2CCC86" wp14:editId="23AF20D9">
                <wp:simplePos x="0" y="0"/>
                <wp:positionH relativeFrom="column">
                  <wp:posOffset>348121</wp:posOffset>
                </wp:positionH>
                <wp:positionV relativeFrom="paragraph">
                  <wp:posOffset>109078</wp:posOffset>
                </wp:positionV>
                <wp:extent cx="424181" cy="8257"/>
                <wp:effectExtent l="19050" t="19050" r="13969" b="29843"/>
                <wp:wrapNone/>
                <wp:docPr id="1424944255" name="Lin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4181" cy="8257"/>
                        </a:xfrm>
                        <a:prstGeom prst="straightConnector1">
                          <a:avLst/>
                        </a:prstGeom>
                        <a:noFill/>
                        <a:ln w="36356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F21AD" id="Line 1" o:spid="_x0000_s1026" type="#_x0000_t32" style="position:absolute;margin-left:27.4pt;margin-top:8.6pt;width:33.4pt;height:.65pt;flip:x y;z-index: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" strokecolor="red" strokeweight="1.0099mm">
                <v:stroke joinstyle="miter"/>
              </v:shape>
            </w:pict>
          </mc:Fallback>
        </mc:AlternateContent>
      </w:r>
    </w:p>
    <w:p w14:paraId="192C57D8" w14:textId="77777777" w:rsidR="00DD241C" w:rsidRDefault="00DD241C">
      <w:pPr>
        <w:pStyle w:val="Standard"/>
        <w:rPr>
          <w:color w:val="C9211E"/>
        </w:rPr>
      </w:pPr>
    </w:p>
    <w:p w14:paraId="5532B0EA" w14:textId="77777777" w:rsidR="00DD241C" w:rsidRDefault="00DD241C">
      <w:pPr>
        <w:pStyle w:val="Standard"/>
        <w:rPr>
          <w:color w:val="C9211E"/>
        </w:rPr>
      </w:pPr>
    </w:p>
    <w:p w14:paraId="14B9EABC" w14:textId="77777777" w:rsidR="00DD241C" w:rsidRDefault="00DD241C">
      <w:pPr>
        <w:pStyle w:val="Standard"/>
        <w:rPr>
          <w:color w:val="C9211E"/>
        </w:rPr>
      </w:pPr>
    </w:p>
    <w:p w14:paraId="3B6EED16" w14:textId="77777777" w:rsidR="00DD241C" w:rsidRDefault="00DD241C">
      <w:pPr>
        <w:pStyle w:val="Standard"/>
        <w:rPr>
          <w:color w:val="C9211E"/>
        </w:rPr>
      </w:pPr>
    </w:p>
    <w:p w14:paraId="298A4713" w14:textId="77777777" w:rsidR="00DD241C" w:rsidRDefault="00DD241C">
      <w:pPr>
        <w:pStyle w:val="Standard"/>
        <w:rPr>
          <w:color w:val="C9211E"/>
        </w:rPr>
      </w:pPr>
    </w:p>
    <w:p w14:paraId="38D574D3" w14:textId="77777777" w:rsidR="00DD241C" w:rsidRDefault="00DD241C">
      <w:pPr>
        <w:pStyle w:val="Standard"/>
        <w:rPr>
          <w:color w:val="C9211E"/>
        </w:rPr>
      </w:pPr>
    </w:p>
    <w:p w14:paraId="6FEFA315" w14:textId="77777777" w:rsidR="00DD241C" w:rsidRDefault="00DD241C">
      <w:pPr>
        <w:pStyle w:val="Standard"/>
        <w:rPr>
          <w:color w:val="C9211E"/>
        </w:rPr>
      </w:pPr>
    </w:p>
    <w:p w14:paraId="57505410" w14:textId="77777777" w:rsidR="00DD241C" w:rsidRDefault="00DD241C">
      <w:pPr>
        <w:pStyle w:val="Standard"/>
        <w:rPr>
          <w:color w:val="C9211E"/>
        </w:rPr>
      </w:pPr>
    </w:p>
    <w:p w14:paraId="3FB5D855" w14:textId="77777777" w:rsidR="00DD241C" w:rsidRDefault="00DD241C">
      <w:pPr>
        <w:pStyle w:val="Standard"/>
        <w:rPr>
          <w:color w:val="C9211E"/>
        </w:rPr>
      </w:pPr>
    </w:p>
    <w:p w14:paraId="3E390BA5" w14:textId="77777777" w:rsidR="00DD241C" w:rsidRDefault="00DD241C">
      <w:pPr>
        <w:pStyle w:val="Standard"/>
        <w:rPr>
          <w:color w:val="C9211E"/>
        </w:rPr>
      </w:pPr>
    </w:p>
    <w:p w14:paraId="2D809FD2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>Tiene 3 opciones:</w:t>
      </w:r>
    </w:p>
    <w:p w14:paraId="3A7FFDD3" w14:textId="77777777" w:rsidR="00DD241C" w:rsidRDefault="00000000">
      <w:pPr>
        <w:pStyle w:val="Standard"/>
      </w:pPr>
      <w:r>
        <w:rPr>
          <w:b/>
          <w:bCs/>
          <w:color w:val="000000"/>
        </w:rPr>
        <w:t xml:space="preserve">Match </w:t>
      </w:r>
      <w:proofErr w:type="gramStart"/>
      <w:r>
        <w:rPr>
          <w:b/>
          <w:bCs/>
          <w:color w:val="000000"/>
        </w:rPr>
        <w:t>Case(</w:t>
      </w:r>
      <w:proofErr w:type="spellStart"/>
      <w:proofErr w:type="gramEnd"/>
      <w:r>
        <w:rPr>
          <w:b/>
          <w:bCs/>
          <w:color w:val="000000"/>
        </w:rPr>
        <w:t>Alt+c</w:t>
      </w:r>
      <w:proofErr w:type="spellEnd"/>
      <w:proofErr w:type="gramStart"/>
      <w:r>
        <w:rPr>
          <w:b/>
          <w:bCs/>
          <w:color w:val="000000"/>
        </w:rPr>
        <w:t>).-</w:t>
      </w:r>
      <w:proofErr w:type="gramEnd"/>
      <w:r>
        <w:rPr>
          <w:color w:val="000000"/>
        </w:rPr>
        <w:t xml:space="preserve">Distingue y es sensible de </w:t>
      </w:r>
      <w:proofErr w:type="spellStart"/>
      <w:r>
        <w:rPr>
          <w:color w:val="000000"/>
        </w:rPr>
        <w:t>mayusculas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minusculas</w:t>
      </w:r>
      <w:proofErr w:type="spellEnd"/>
      <w:r>
        <w:rPr>
          <w:color w:val="000000"/>
        </w:rPr>
        <w:t>.</w:t>
      </w:r>
    </w:p>
    <w:p w14:paraId="5B396CE1" w14:textId="77777777" w:rsidR="00DD241C" w:rsidRDefault="00000000">
      <w:pPr>
        <w:pStyle w:val="Standard"/>
      </w:pPr>
      <w:r>
        <w:rPr>
          <w:b/>
          <w:bCs/>
          <w:color w:val="000000"/>
          <w:lang w:val="en-US"/>
        </w:rPr>
        <w:t xml:space="preserve">Match Whole </w:t>
      </w:r>
      <w:proofErr w:type="gramStart"/>
      <w:r>
        <w:rPr>
          <w:b/>
          <w:bCs/>
          <w:color w:val="000000"/>
          <w:lang w:val="en-US"/>
        </w:rPr>
        <w:t>Word(</w:t>
      </w:r>
      <w:proofErr w:type="spellStart"/>
      <w:proofErr w:type="gramEnd"/>
      <w:r>
        <w:rPr>
          <w:b/>
          <w:bCs/>
          <w:color w:val="000000"/>
          <w:lang w:val="en-US"/>
        </w:rPr>
        <w:t>Alt+w</w:t>
      </w:r>
      <w:proofErr w:type="spellEnd"/>
      <w:proofErr w:type="gramStart"/>
      <w:r>
        <w:rPr>
          <w:b/>
          <w:bCs/>
          <w:color w:val="000000"/>
          <w:lang w:val="en-US"/>
        </w:rPr>
        <w:t>).-</w:t>
      </w:r>
      <w:proofErr w:type="gramEnd"/>
      <w:r>
        <w:rPr>
          <w:b/>
          <w:bCs/>
          <w:color w:val="000000"/>
          <w:lang w:val="en-US"/>
        </w:rPr>
        <w:t xml:space="preserve"> </w:t>
      </w:r>
      <w:r>
        <w:rPr>
          <w:color w:val="000000"/>
        </w:rPr>
        <w:t xml:space="preserve">Busca palabras especificas completas, no lo busca la </w:t>
      </w:r>
      <w:proofErr w:type="spellStart"/>
      <w:r>
        <w:rPr>
          <w:color w:val="000000"/>
        </w:rPr>
        <w:t>apabra</w:t>
      </w:r>
      <w:proofErr w:type="spellEnd"/>
      <w:r>
        <w:rPr>
          <w:color w:val="000000"/>
        </w:rPr>
        <w:t xml:space="preserve"> adentro de otra palabra.</w:t>
      </w:r>
    </w:p>
    <w:p w14:paraId="4512DCCA" w14:textId="77777777" w:rsidR="00DD241C" w:rsidRDefault="00000000">
      <w:pPr>
        <w:pStyle w:val="Standard"/>
      </w:pPr>
      <w:r>
        <w:rPr>
          <w:b/>
          <w:bCs/>
          <w:color w:val="000000"/>
          <w:lang w:val="en-US"/>
        </w:rPr>
        <w:lastRenderedPageBreak/>
        <w:t xml:space="preserve">Use Regular </w:t>
      </w:r>
      <w:proofErr w:type="gramStart"/>
      <w:r>
        <w:rPr>
          <w:b/>
          <w:bCs/>
          <w:color w:val="000000"/>
          <w:lang w:val="en-US"/>
        </w:rPr>
        <w:t>Expression(</w:t>
      </w:r>
      <w:proofErr w:type="spellStart"/>
      <w:proofErr w:type="gramEnd"/>
      <w:r>
        <w:rPr>
          <w:b/>
          <w:bCs/>
          <w:color w:val="000000"/>
          <w:lang w:val="en-US"/>
        </w:rPr>
        <w:t>Alt+r</w:t>
      </w:r>
      <w:proofErr w:type="spellEnd"/>
      <w:proofErr w:type="gramStart"/>
      <w:r>
        <w:rPr>
          <w:b/>
          <w:bCs/>
          <w:color w:val="000000"/>
          <w:lang w:val="en-US"/>
        </w:rPr>
        <w:t>).-</w:t>
      </w:r>
      <w:proofErr w:type="gramEnd"/>
      <w:r>
        <w:rPr>
          <w:b/>
          <w:bCs/>
          <w:color w:val="000000"/>
          <w:lang w:val="en-US"/>
        </w:rPr>
        <w:t xml:space="preserve">  </w:t>
      </w:r>
      <w:r>
        <w:rPr>
          <w:b/>
          <w:bCs/>
          <w:color w:val="000000"/>
        </w:rPr>
        <w:t xml:space="preserve">Las expresiones regulares son patrones que se utilizan para hacer coincidir combinaciones de caracteres en cadenas. </w:t>
      </w:r>
      <w:r>
        <w:rPr>
          <w:color w:val="000000"/>
        </w:rPr>
        <w:t xml:space="preserve">Esta tercer </w:t>
      </w:r>
      <w:proofErr w:type="spellStart"/>
      <w:r>
        <w:rPr>
          <w:color w:val="000000"/>
        </w:rPr>
        <w:t>opcion</w:t>
      </w:r>
      <w:proofErr w:type="spellEnd"/>
      <w:r>
        <w:rPr>
          <w:color w:val="000000"/>
        </w:rPr>
        <w:t xml:space="preserve">, permite encontrar cosas en un texto por ejemplo si quisiera encontrar </w:t>
      </w:r>
      <w:proofErr w:type="gramStart"/>
      <w:r>
        <w:rPr>
          <w:color w:val="000000"/>
        </w:rPr>
        <w:t>un  email</w:t>
      </w:r>
      <w:proofErr w:type="gramEnd"/>
      <w:r>
        <w:rPr>
          <w:color w:val="000000"/>
        </w:rPr>
        <w:t xml:space="preserve">, seria </w:t>
      </w:r>
      <w:proofErr w:type="spellStart"/>
      <w:r>
        <w:rPr>
          <w:color w:val="000000"/>
        </w:rPr>
        <w:t>indicandole</w:t>
      </w:r>
      <w:proofErr w:type="spellEnd"/>
      <w:r>
        <w:rPr>
          <w:color w:val="000000"/>
        </w:rPr>
        <w:t xml:space="preserve"> en el buscador que es lo que debe buscar y hallar en el texto, </w:t>
      </w:r>
      <w:proofErr w:type="spellStart"/>
      <w:r>
        <w:rPr>
          <w:color w:val="000000"/>
        </w:rPr>
        <w:t>asi</w:t>
      </w:r>
      <w:proofErr w:type="spellEnd"/>
      <w:r>
        <w:rPr>
          <w:color w:val="000000"/>
        </w:rPr>
        <w:t xml:space="preserve">:  \w+@\w+\.\w+ y hacer click en la 3 </w:t>
      </w:r>
      <w:proofErr w:type="spellStart"/>
      <w:r>
        <w:rPr>
          <w:color w:val="000000"/>
        </w:rPr>
        <w:t>opcion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search</w:t>
      </w:r>
      <w:proofErr w:type="spellEnd"/>
      <w:r>
        <w:rPr>
          <w:color w:val="000000"/>
        </w:rPr>
        <w:t xml:space="preserve"> para que </w:t>
      </w:r>
      <w:proofErr w:type="spellStart"/>
      <w:r>
        <w:rPr>
          <w:color w:val="000000"/>
        </w:rPr>
        <w:t>encuentere</w:t>
      </w:r>
      <w:proofErr w:type="spellEnd"/>
      <w:r>
        <w:rPr>
          <w:color w:val="000000"/>
        </w:rPr>
        <w:t xml:space="preserve"> el email.</w:t>
      </w:r>
    </w:p>
    <w:p w14:paraId="7FACFE2E" w14:textId="77777777" w:rsidR="00DD241C" w:rsidRDefault="00000000">
      <w:pPr>
        <w:pStyle w:val="Standard"/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108BFB87" wp14:editId="653D2396">
                <wp:simplePos x="0" y="0"/>
                <wp:positionH relativeFrom="column">
                  <wp:posOffset>3487320</wp:posOffset>
                </wp:positionH>
                <wp:positionV relativeFrom="paragraph">
                  <wp:posOffset>1716484</wp:posOffset>
                </wp:positionV>
                <wp:extent cx="643253" cy="0"/>
                <wp:effectExtent l="0" t="0" r="0" b="0"/>
                <wp:wrapNone/>
                <wp:docPr id="1947772513" name="Horizontal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53" cy="0"/>
                        </a:xfrm>
                        <a:prstGeom prst="straightConnector1">
                          <a:avLst/>
                        </a:prstGeom>
                        <a:noFill/>
                        <a:ln w="18361" cap="flat">
                          <a:solidFill>
                            <a:srgbClr val="00A933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B1205E" id="Horizontal line 2" o:spid="_x0000_s1026" type="#_x0000_t32" style="position:absolute;margin-left:274.6pt;margin-top:135.15pt;width:50.65pt;height:0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" strokecolor="#00a933" strokeweight=".51003mm">
                <v:stroke joinstyle="miter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12" behindDoc="0" locked="0" layoutInCell="1" allowOverlap="1" wp14:anchorId="758B1E83" wp14:editId="751E6C71">
                <wp:simplePos x="0" y="0"/>
                <wp:positionH relativeFrom="column">
                  <wp:posOffset>4758116</wp:posOffset>
                </wp:positionH>
                <wp:positionV relativeFrom="paragraph">
                  <wp:posOffset>827275</wp:posOffset>
                </wp:positionV>
                <wp:extent cx="0" cy="374018"/>
                <wp:effectExtent l="95250" t="38100" r="57150" b="26032"/>
                <wp:wrapNone/>
                <wp:docPr id="977763212" name="Vertical lin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4018"/>
                        </a:xfrm>
                        <a:prstGeom prst="straightConnector1">
                          <a:avLst/>
                        </a:prstGeom>
                        <a:noFill/>
                        <a:ln w="12701" cap="flat">
                          <a:solidFill>
                            <a:srgbClr val="18A303"/>
                          </a:solidFill>
                          <a:prstDash val="solid"/>
                          <a:miter/>
                          <a:tailEnd type="arrow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E4AE8" id="Vertical line 1" o:spid="_x0000_s1026" type="#_x0000_t32" style="position:absolute;margin-left:374.65pt;margin-top:65.15pt;width:0;height:29.45pt;flip:y;z-index: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" strokecolor="#18a303" strokeweight=".35281mm">
                <v:stroke endarrow="open" joinstyle="miter"/>
              </v:shape>
            </w:pict>
          </mc:Fallback>
        </mc:AlternateContent>
      </w:r>
      <w:r>
        <w:rPr>
          <w:noProof/>
          <w:color w:val="000000"/>
        </w:rPr>
        <w:drawing>
          <wp:anchor distT="0" distB="0" distL="114300" distR="114300" simplePos="0" relativeHeight="10" behindDoc="0" locked="0" layoutInCell="1" allowOverlap="1" wp14:anchorId="2B3317C6" wp14:editId="6223CFFC">
            <wp:simplePos x="0" y="0"/>
            <wp:positionH relativeFrom="column">
              <wp:posOffset>107277</wp:posOffset>
            </wp:positionH>
            <wp:positionV relativeFrom="paragraph">
              <wp:posOffset>123837</wp:posOffset>
            </wp:positionV>
            <wp:extent cx="6118195" cy="3439799"/>
            <wp:effectExtent l="0" t="0" r="0" b="8251"/>
            <wp:wrapSquare wrapText="bothSides"/>
            <wp:docPr id="327265692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195" cy="3439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AA031E2" w14:textId="77777777" w:rsidR="00DD241C" w:rsidRDefault="00000000">
      <w:pPr>
        <w:pStyle w:val="Standard"/>
      </w:pPr>
      <w:r>
        <w:rPr>
          <w:color w:val="000000"/>
        </w:rPr>
        <w:t xml:space="preserve">O decir que busque esta </w:t>
      </w:r>
      <w:proofErr w:type="spellStart"/>
      <w:r>
        <w:rPr>
          <w:color w:val="000000"/>
        </w:rPr>
        <w:t>expresion</w:t>
      </w:r>
      <w:proofErr w:type="spellEnd"/>
      <w:r>
        <w:rPr>
          <w:color w:val="000000"/>
        </w:rPr>
        <w:t xml:space="preserve"> regular: </w:t>
      </w:r>
      <w:proofErr w:type="gramStart"/>
      <w:r>
        <w:rPr>
          <w:b/>
          <w:bCs/>
          <w:color w:val="000000"/>
        </w:rPr>
        <w:t>https?:/</w:t>
      </w:r>
      <w:proofErr w:type="gramEnd"/>
      <w:r>
        <w:rPr>
          <w:b/>
          <w:bCs/>
          <w:color w:val="000000"/>
        </w:rPr>
        <w:t>/\S+</w:t>
      </w:r>
      <w:proofErr w:type="gramStart"/>
      <w:r>
        <w:rPr>
          <w:b/>
          <w:bCs/>
          <w:color w:val="000000"/>
        </w:rPr>
        <w:t xml:space="preserve">”  </w:t>
      </w:r>
      <w:r>
        <w:rPr>
          <w:color w:val="000000"/>
        </w:rPr>
        <w:t>,</w:t>
      </w:r>
      <w:proofErr w:type="gramEnd"/>
      <w:r>
        <w:rPr>
          <w:color w:val="000000"/>
        </w:rPr>
        <w:t xml:space="preserve"> para encontrar enlaces y </w:t>
      </w:r>
      <w:proofErr w:type="spellStart"/>
      <w:r>
        <w:rPr>
          <w:color w:val="000000"/>
        </w:rPr>
        <w:t>asi</w:t>
      </w:r>
      <w:proofErr w:type="spellEnd"/>
      <w:r>
        <w:rPr>
          <w:color w:val="000000"/>
        </w:rPr>
        <w:t xml:space="preserve"> sucesivamente usar las expresiones regulares para encontrar texto o varias cosas en un texto </w:t>
      </w:r>
      <w:proofErr w:type="spellStart"/>
      <w:r>
        <w:rPr>
          <w:color w:val="000000"/>
        </w:rPr>
        <w:t>aun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</w:t>
      </w:r>
      <w:proofErr w:type="spellEnd"/>
      <w:r>
        <w:rPr>
          <w:color w:val="000000"/>
        </w:rPr>
        <w:t xml:space="preserve"> grande.</w:t>
      </w:r>
    </w:p>
    <w:p w14:paraId="5EA678A7" w14:textId="77777777" w:rsidR="00DD241C" w:rsidRDefault="00000000">
      <w:pPr>
        <w:pStyle w:val="Standard"/>
      </w:pPr>
      <w:proofErr w:type="spellStart"/>
      <w:r>
        <w:rPr>
          <w:b/>
          <w:bCs/>
          <w:color w:val="000000"/>
        </w:rPr>
        <w:t>Replace</w:t>
      </w:r>
      <w:proofErr w:type="spellEnd"/>
      <w:r>
        <w:rPr>
          <w:b/>
          <w:bCs/>
          <w:color w:val="000000"/>
        </w:rPr>
        <w:t xml:space="preserve">: Ctrl + h.- </w:t>
      </w:r>
      <w:r>
        <w:rPr>
          <w:color w:val="000000"/>
        </w:rPr>
        <w:t xml:space="preserve">Reemplaza una palabra por </w:t>
      </w:r>
      <w:proofErr w:type="spellStart"/>
      <w:proofErr w:type="gramStart"/>
      <w:r>
        <w:rPr>
          <w:color w:val="000000"/>
        </w:rPr>
        <w:t>otra.Ahora</w:t>
      </w:r>
      <w:proofErr w:type="spellEnd"/>
      <w:proofErr w:type="gramEnd"/>
      <w:r>
        <w:rPr>
          <w:color w:val="000000"/>
        </w:rPr>
        <w:t xml:space="preserve"> si se tiene que reemplazar </w:t>
      </w:r>
      <w:proofErr w:type="spellStart"/>
      <w:r>
        <w:rPr>
          <w:color w:val="000000"/>
        </w:rPr>
        <w:t>mas</w:t>
      </w:r>
      <w:proofErr w:type="spellEnd"/>
      <w:r>
        <w:rPr>
          <w:color w:val="000000"/>
        </w:rPr>
        <w:t xml:space="preserve"> de una misma palabra por otra con el atajo </w:t>
      </w:r>
      <w:proofErr w:type="spellStart"/>
      <w:r>
        <w:rPr>
          <w:color w:val="000000"/>
        </w:rPr>
        <w:t>ctrl+alt+enter</w:t>
      </w:r>
      <w:proofErr w:type="spellEnd"/>
      <w:r>
        <w:rPr>
          <w:color w:val="000000"/>
        </w:rPr>
        <w:t xml:space="preserve"> se </w:t>
      </w:r>
      <w:proofErr w:type="gramStart"/>
      <w:r>
        <w:rPr>
          <w:color w:val="000000"/>
        </w:rPr>
        <w:t xml:space="preserve">reemplazara  </w:t>
      </w:r>
      <w:proofErr w:type="spellStart"/>
      <w:r>
        <w:rPr>
          <w:color w:val="000000"/>
        </w:rPr>
        <w:t>automaticamnte</w:t>
      </w:r>
      <w:proofErr w:type="spellEnd"/>
      <w:proofErr w:type="gramEnd"/>
      <w:r>
        <w:rPr>
          <w:color w:val="000000"/>
        </w:rPr>
        <w:t xml:space="preserve"> todas las palabras a </w:t>
      </w:r>
      <w:proofErr w:type="gramStart"/>
      <w:r>
        <w:rPr>
          <w:color w:val="000000"/>
        </w:rPr>
        <w:t>reemplazar  sin</w:t>
      </w:r>
      <w:proofErr w:type="gramEnd"/>
      <w:r>
        <w:rPr>
          <w:color w:val="000000"/>
        </w:rPr>
        <w:t xml:space="preserve"> tener que ir </w:t>
      </w:r>
      <w:proofErr w:type="spellStart"/>
      <w:r>
        <w:rPr>
          <w:color w:val="000000"/>
        </w:rPr>
        <w:t>reemplzando</w:t>
      </w:r>
      <w:proofErr w:type="spellEnd"/>
      <w:r>
        <w:rPr>
          <w:color w:val="000000"/>
        </w:rPr>
        <w:t xml:space="preserve"> una por una.</w:t>
      </w:r>
    </w:p>
    <w:p w14:paraId="336F786F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 xml:space="preserve"> </w:t>
      </w:r>
    </w:p>
    <w:p w14:paraId="566C0507" w14:textId="77777777" w:rsidR="00DD241C" w:rsidRDefault="00000000">
      <w:pPr>
        <w:pStyle w:val="Standard"/>
      </w:pPr>
      <w:r>
        <w:rPr>
          <w:noProof/>
          <w:color w:val="000000"/>
        </w:rPr>
        <w:drawing>
          <wp:anchor distT="0" distB="0" distL="114300" distR="114300" simplePos="0" relativeHeight="13" behindDoc="0" locked="0" layoutInCell="1" allowOverlap="1" wp14:anchorId="12EED436" wp14:editId="6F4FD10A">
            <wp:simplePos x="0" y="0"/>
            <wp:positionH relativeFrom="column">
              <wp:posOffset>619204</wp:posOffset>
            </wp:positionH>
            <wp:positionV relativeFrom="paragraph">
              <wp:posOffset>7562</wp:posOffset>
            </wp:positionV>
            <wp:extent cx="5018400" cy="2821317"/>
            <wp:effectExtent l="0" t="0" r="0" b="0"/>
            <wp:wrapSquare wrapText="bothSides"/>
            <wp:docPr id="487445683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400" cy="28213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909BB0F" w14:textId="77777777" w:rsidR="00DD241C" w:rsidRDefault="00000000">
      <w:pPr>
        <w:pStyle w:val="Standard"/>
        <w:pageBreakBefore/>
      </w:pPr>
      <w:r>
        <w:rPr>
          <w:noProof/>
          <w:color w:val="000000"/>
        </w:rPr>
        <w:lastRenderedPageBreak/>
        <w:drawing>
          <wp:anchor distT="0" distB="0" distL="114300" distR="114300" simplePos="0" relativeHeight="14" behindDoc="0" locked="0" layoutInCell="1" allowOverlap="1" wp14:anchorId="64135A07" wp14:editId="55719FE0">
            <wp:simplePos x="0" y="0"/>
            <wp:positionH relativeFrom="margin">
              <wp:align>center</wp:align>
            </wp:positionH>
            <wp:positionV relativeFrom="paragraph">
              <wp:posOffset>-346072</wp:posOffset>
            </wp:positionV>
            <wp:extent cx="4900297" cy="2754629"/>
            <wp:effectExtent l="0" t="0" r="0" b="7621"/>
            <wp:wrapNone/>
            <wp:docPr id="29901713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297" cy="275462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559D5EF" w14:textId="77777777" w:rsidR="00DD241C" w:rsidRDefault="00DD241C">
      <w:pPr>
        <w:pStyle w:val="Standard"/>
        <w:rPr>
          <w:color w:val="000000"/>
        </w:rPr>
      </w:pPr>
    </w:p>
    <w:p w14:paraId="72712775" w14:textId="77777777" w:rsidR="00DD241C" w:rsidRDefault="00DD241C">
      <w:pPr>
        <w:pStyle w:val="Standard"/>
        <w:rPr>
          <w:color w:val="000000"/>
        </w:rPr>
      </w:pPr>
    </w:p>
    <w:p w14:paraId="7A03BA72" w14:textId="77777777" w:rsidR="00DD241C" w:rsidRDefault="00DD241C">
      <w:pPr>
        <w:pStyle w:val="Standard"/>
        <w:rPr>
          <w:color w:val="000000"/>
        </w:rPr>
      </w:pPr>
    </w:p>
    <w:p w14:paraId="7C14ACDC" w14:textId="77777777" w:rsidR="00DD241C" w:rsidRDefault="00DD241C">
      <w:pPr>
        <w:pStyle w:val="Standard"/>
        <w:rPr>
          <w:color w:val="000000"/>
        </w:rPr>
      </w:pPr>
    </w:p>
    <w:p w14:paraId="40386118" w14:textId="77777777" w:rsidR="00DD241C" w:rsidRDefault="00DD241C">
      <w:pPr>
        <w:pStyle w:val="Standard"/>
        <w:rPr>
          <w:color w:val="000000"/>
        </w:rPr>
      </w:pPr>
    </w:p>
    <w:p w14:paraId="4DF1A238" w14:textId="77777777" w:rsidR="00DD241C" w:rsidRDefault="00DD241C">
      <w:pPr>
        <w:pStyle w:val="Standard"/>
        <w:rPr>
          <w:color w:val="000000"/>
        </w:rPr>
      </w:pPr>
    </w:p>
    <w:p w14:paraId="49E929A4" w14:textId="77777777" w:rsidR="00DD241C" w:rsidRDefault="00DD241C">
      <w:pPr>
        <w:pStyle w:val="Standard"/>
        <w:rPr>
          <w:color w:val="000000"/>
        </w:rPr>
      </w:pPr>
    </w:p>
    <w:p w14:paraId="10EF569E" w14:textId="77777777" w:rsidR="00DD241C" w:rsidRDefault="00DD241C">
      <w:pPr>
        <w:pStyle w:val="Standard"/>
        <w:rPr>
          <w:color w:val="000000"/>
        </w:rPr>
      </w:pPr>
    </w:p>
    <w:p w14:paraId="48DA9D4D" w14:textId="77777777" w:rsidR="00DD241C" w:rsidRDefault="00DD241C">
      <w:pPr>
        <w:pStyle w:val="Standard"/>
        <w:rPr>
          <w:color w:val="000000"/>
        </w:rPr>
      </w:pPr>
    </w:p>
    <w:p w14:paraId="05D16BC4" w14:textId="77777777" w:rsidR="00DD241C" w:rsidRDefault="00DD241C">
      <w:pPr>
        <w:pStyle w:val="Standard"/>
        <w:rPr>
          <w:color w:val="000000"/>
        </w:rPr>
      </w:pPr>
    </w:p>
    <w:p w14:paraId="4E1FFB0B" w14:textId="77777777" w:rsidR="00DD241C" w:rsidRDefault="00DD241C">
      <w:pPr>
        <w:pStyle w:val="Standard"/>
        <w:rPr>
          <w:color w:val="000000"/>
        </w:rPr>
      </w:pPr>
    </w:p>
    <w:p w14:paraId="3BEEC1B8" w14:textId="77777777" w:rsidR="00DD241C" w:rsidRDefault="00DD241C">
      <w:pPr>
        <w:pStyle w:val="Standard"/>
        <w:rPr>
          <w:color w:val="000000"/>
        </w:rPr>
      </w:pPr>
    </w:p>
    <w:p w14:paraId="518A78D3" w14:textId="77777777" w:rsidR="00DD241C" w:rsidRDefault="00DD241C">
      <w:pPr>
        <w:pStyle w:val="Standard"/>
        <w:rPr>
          <w:color w:val="000000"/>
        </w:rPr>
      </w:pPr>
    </w:p>
    <w:p w14:paraId="484A0D58" w14:textId="77777777" w:rsidR="00DD241C" w:rsidRDefault="00000000">
      <w:pPr>
        <w:pStyle w:val="Standard"/>
      </w:pPr>
      <w:r>
        <w:rPr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030F2C58" wp14:editId="7824E8E2">
            <wp:simplePos x="0" y="0"/>
            <wp:positionH relativeFrom="column">
              <wp:posOffset>2506617</wp:posOffset>
            </wp:positionH>
            <wp:positionV relativeFrom="paragraph">
              <wp:posOffset>74706</wp:posOffset>
            </wp:positionV>
            <wp:extent cx="490886" cy="589916"/>
            <wp:effectExtent l="0" t="0" r="4414" b="634"/>
            <wp:wrapNone/>
            <wp:docPr id="119946972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 l="12006" r="16006" b="17747"/>
                    <a:stretch>
                      <a:fillRect/>
                    </a:stretch>
                  </pic:blipFill>
                  <pic:spPr>
                    <a:xfrm>
                      <a:off x="0" y="0"/>
                      <a:ext cx="490886" cy="5899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BEEC8E0" w14:textId="77777777" w:rsidR="00DD241C" w:rsidRDefault="0000000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SOURCE CONTROL (AREA)</w:t>
      </w:r>
      <w:proofErr w:type="gramStart"/>
      <w:r>
        <w:rPr>
          <w:color w:val="000000"/>
        </w:rPr>
        <w:t>-“</w:t>
      </w:r>
      <w:proofErr w:type="gramEnd"/>
      <w:r>
        <w:rPr>
          <w:color w:val="000000"/>
        </w:rPr>
        <w:t xml:space="preserve">GIT” </w:t>
      </w:r>
    </w:p>
    <w:p w14:paraId="729D2665" w14:textId="77777777" w:rsidR="00DD241C" w:rsidRDefault="00DD241C">
      <w:pPr>
        <w:pStyle w:val="Standard"/>
        <w:rPr>
          <w:color w:val="000000"/>
        </w:rPr>
      </w:pPr>
    </w:p>
    <w:p w14:paraId="11D6D58C" w14:textId="77777777" w:rsidR="00DD241C" w:rsidRDefault="00DD241C">
      <w:pPr>
        <w:pStyle w:val="Standard"/>
        <w:rPr>
          <w:color w:val="000000"/>
        </w:rPr>
      </w:pPr>
    </w:p>
    <w:p w14:paraId="79CB2237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 xml:space="preserve">Antes siempre poner la configuración del usuario y contraseña de la cuenta de </w:t>
      </w:r>
      <w:proofErr w:type="gramStart"/>
      <w:r>
        <w:rPr>
          <w:color w:val="000000"/>
        </w:rPr>
        <w:t>GitHub  que</w:t>
      </w:r>
      <w:proofErr w:type="gramEnd"/>
      <w:r>
        <w:rPr>
          <w:color w:val="000000"/>
        </w:rPr>
        <w:t xml:space="preserve"> se está utilizando (esto desde terminal con los comandos de “git config user.name” y “git config </w:t>
      </w:r>
      <w:proofErr w:type="gramStart"/>
      <w:r>
        <w:rPr>
          <w:color w:val="000000"/>
        </w:rPr>
        <w:t>user.email</w:t>
      </w:r>
      <w:proofErr w:type="gramEnd"/>
      <w:r>
        <w:rPr>
          <w:color w:val="000000"/>
        </w:rPr>
        <w:t>”)</w:t>
      </w:r>
    </w:p>
    <w:p w14:paraId="00EC8754" w14:textId="77777777" w:rsidR="00DD241C" w:rsidRDefault="00000000">
      <w:pPr>
        <w:pStyle w:val="Standard"/>
      </w:pPr>
      <w:r>
        <w:rPr>
          <w:color w:val="000000"/>
        </w:rPr>
        <w:t xml:space="preserve">Este espacio de trabajo en VCODE es cuando conectamos </w:t>
      </w:r>
      <w:r>
        <w:rPr>
          <w:b/>
          <w:bCs/>
          <w:color w:val="000000"/>
        </w:rPr>
        <w:t>git con Vscode</w:t>
      </w:r>
      <w:r>
        <w:rPr>
          <w:color w:val="000000"/>
        </w:rPr>
        <w:t xml:space="preserve"> para subir archivos o proyectos a un repositorio y realizar cambios, etc. Se crea el repositorio y se guardan los cambios con un “commits”</w:t>
      </w:r>
    </w:p>
    <w:p w14:paraId="0D1051FF" w14:textId="77777777" w:rsidR="00DD241C" w:rsidRDefault="00000000">
      <w:pPr>
        <w:pStyle w:val="Standard"/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0719CB" wp14:editId="1A755CB0">
                <wp:simplePos x="0" y="0"/>
                <wp:positionH relativeFrom="column">
                  <wp:posOffset>51370</wp:posOffset>
                </wp:positionH>
                <wp:positionV relativeFrom="paragraph">
                  <wp:posOffset>317049</wp:posOffset>
                </wp:positionV>
                <wp:extent cx="1673864" cy="878208"/>
                <wp:effectExtent l="0" t="0" r="21586" b="17142"/>
                <wp:wrapNone/>
                <wp:docPr id="1405146550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864" cy="878208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noFill/>
                        <a:ln w="12701" cap="flat">
                          <a:solidFill>
                            <a:srgbClr val="C0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9F852E8" id="Elipse 2" o:spid="_x0000_s1026" style="position:absolute;margin-left:4.05pt;margin-top:24.95pt;width:131.8pt;height:69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673864,878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" path="m,439104at,,1673864,878208,,439104,,439104xe" filled="f" strokecolor="#c00000" strokeweight=".35281mm">
                <v:stroke joinstyle="miter"/>
                <v:path arrowok="t" o:connecttype="custom" o:connectlocs="836932,0;1673864,439104;836932,878208;0,439104;245132,128611;245132,749597;1428732,749597;1428732,128611" o:connectangles="270,0,90,180,270,90,90,270" textboxrect="245132,128611,1428732,749597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717A8C" wp14:editId="5376FF96">
                <wp:simplePos x="0" y="0"/>
                <wp:positionH relativeFrom="column">
                  <wp:posOffset>711320</wp:posOffset>
                </wp:positionH>
                <wp:positionV relativeFrom="paragraph">
                  <wp:posOffset>2347273</wp:posOffset>
                </wp:positionV>
                <wp:extent cx="0" cy="676272"/>
                <wp:effectExtent l="95250" t="38100" r="57150" b="9528"/>
                <wp:wrapNone/>
                <wp:docPr id="546568586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76272"/>
                        </a:xfrm>
                        <a:prstGeom prst="straightConnector1">
                          <a:avLst/>
                        </a:prstGeom>
                        <a:noFill/>
                        <a:ln w="19046" cap="flat">
                          <a:solidFill>
                            <a:srgbClr val="C00000"/>
                          </a:solidFill>
                          <a:prstDash val="solid"/>
                          <a:miter/>
                          <a:tailEnd type="arrow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9757CE" id="Conector recto de flecha 1" o:spid="_x0000_s1026" type="#_x0000_t32" style="position:absolute;margin-left:56pt;margin-top:184.8pt;width:0;height:53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" strokecolor="#c00000" strokeweight=".52906mm">
                <v:stroke endarrow="open" joinstyle="miter"/>
              </v:shape>
            </w:pict>
          </mc:Fallback>
        </mc:AlternateContent>
      </w:r>
      <w:r>
        <w:rPr>
          <w:noProof/>
          <w:color w:val="000000"/>
        </w:rPr>
        <w:drawing>
          <wp:inline distT="0" distB="0" distL="0" distR="0" wp14:anchorId="1737F636" wp14:editId="58ED2B7D">
            <wp:extent cx="6332220" cy="3745226"/>
            <wp:effectExtent l="0" t="0" r="0" b="7624"/>
            <wp:docPr id="1786268983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4522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6266B1F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>En el circulo encerrado es donde se ponen las descripciones para confirmar los commits y otras acciones más como visualizar los cambios en git graph.</w:t>
      </w:r>
    </w:p>
    <w:p w14:paraId="4AE84E2E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 xml:space="preserve">Aparte se puede publicar el proyecto a </w:t>
      </w:r>
      <w:proofErr w:type="gramStart"/>
      <w:r>
        <w:rPr>
          <w:color w:val="000000"/>
        </w:rPr>
        <w:t>un  repositorio</w:t>
      </w:r>
      <w:proofErr w:type="gramEnd"/>
      <w:r>
        <w:rPr>
          <w:color w:val="000000"/>
        </w:rPr>
        <w:t xml:space="preserve"> remoto ya sea privado o público desde </w:t>
      </w:r>
      <w:proofErr w:type="gramStart"/>
      <w:r>
        <w:rPr>
          <w:color w:val="000000"/>
        </w:rPr>
        <w:t>Vscode(</w:t>
      </w:r>
      <w:proofErr w:type="gramEnd"/>
      <w:r>
        <w:rPr>
          <w:color w:val="000000"/>
        </w:rPr>
        <w:t xml:space="preserve">siempre y cuando conectemos nuestra cuenta de GitHub a </w:t>
      </w:r>
      <w:proofErr w:type="gramStart"/>
      <w:r>
        <w:rPr>
          <w:color w:val="000000"/>
        </w:rPr>
        <w:t>Vscode )</w:t>
      </w:r>
      <w:proofErr w:type="gramEnd"/>
      <w:r>
        <w:rPr>
          <w:color w:val="000000"/>
        </w:rPr>
        <w:t>:</w:t>
      </w:r>
    </w:p>
    <w:p w14:paraId="4D0C08A3" w14:textId="77777777" w:rsidR="00DD241C" w:rsidRDefault="00000000">
      <w:pPr>
        <w:pStyle w:val="Standard"/>
      </w:pPr>
      <w:r>
        <w:rPr>
          <w:noProof/>
          <w:color w:val="000000"/>
        </w:rPr>
        <w:lastRenderedPageBreak/>
        <w:drawing>
          <wp:inline distT="0" distB="0" distL="0" distR="0" wp14:anchorId="1DAA4B41" wp14:editId="2915C538">
            <wp:extent cx="6332220" cy="3557902"/>
            <wp:effectExtent l="0" t="0" r="0" b="4448"/>
            <wp:docPr id="1912353743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79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1B42B75" w14:textId="77777777" w:rsidR="00DD241C" w:rsidRDefault="00DD241C">
      <w:pPr>
        <w:pStyle w:val="Standard"/>
        <w:rPr>
          <w:color w:val="000000"/>
        </w:rPr>
      </w:pPr>
    </w:p>
    <w:p w14:paraId="57F403F7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 xml:space="preserve">Podemos realizar los cambios desde la interfaz de </w:t>
      </w:r>
      <w:proofErr w:type="spellStart"/>
      <w:r>
        <w:rPr>
          <w:color w:val="000000"/>
        </w:rPr>
        <w:t>vcode</w:t>
      </w:r>
      <w:proofErr w:type="spellEnd"/>
      <w:r>
        <w:rPr>
          <w:color w:val="000000"/>
        </w:rPr>
        <w:t xml:space="preserve"> o desde terminal(</w:t>
      </w:r>
      <w:proofErr w:type="spellStart"/>
      <w:r>
        <w:rPr>
          <w:color w:val="000000"/>
        </w:rPr>
        <w:t>bash</w:t>
      </w:r>
      <w:proofErr w:type="spellEnd"/>
      <w:r>
        <w:rPr>
          <w:color w:val="000000"/>
        </w:rPr>
        <w:t>)</w:t>
      </w:r>
    </w:p>
    <w:p w14:paraId="4748FA1D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 xml:space="preserve">Desde interfaz </w:t>
      </w:r>
      <w:proofErr w:type="spellStart"/>
      <w:r>
        <w:rPr>
          <w:color w:val="000000"/>
        </w:rPr>
        <w:t>vcode</w:t>
      </w:r>
      <w:proofErr w:type="spellEnd"/>
      <w:r>
        <w:rPr>
          <w:color w:val="000000"/>
        </w:rPr>
        <w:t>:</w:t>
      </w:r>
    </w:p>
    <w:p w14:paraId="55B00D24" w14:textId="77777777" w:rsidR="00DD241C" w:rsidRDefault="00000000">
      <w:pPr>
        <w:pStyle w:val="Standard"/>
      </w:pPr>
      <w:r>
        <w:rPr>
          <w:noProof/>
          <w:color w:val="000000"/>
        </w:rPr>
        <w:drawing>
          <wp:inline distT="0" distB="0" distL="0" distR="0" wp14:anchorId="433BCF8F" wp14:editId="68966F19">
            <wp:extent cx="6332220" cy="3465191"/>
            <wp:effectExtent l="0" t="0" r="0" b="1909"/>
            <wp:docPr id="1304281744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651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DF4F96A" w14:textId="77777777" w:rsidR="00DD241C" w:rsidRDefault="00DD241C">
      <w:pPr>
        <w:pStyle w:val="Standard"/>
        <w:rPr>
          <w:color w:val="000000"/>
        </w:rPr>
      </w:pPr>
    </w:p>
    <w:p w14:paraId="1A114176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>Desde terminal (</w:t>
      </w:r>
      <w:proofErr w:type="spellStart"/>
      <w:r>
        <w:rPr>
          <w:color w:val="000000"/>
        </w:rPr>
        <w:t>bash</w:t>
      </w:r>
      <w:proofErr w:type="spellEnd"/>
      <w:r>
        <w:rPr>
          <w:color w:val="000000"/>
        </w:rPr>
        <w:t>):</w:t>
      </w:r>
    </w:p>
    <w:p w14:paraId="2308F933" w14:textId="77777777" w:rsidR="00DD241C" w:rsidRDefault="00000000">
      <w:pPr>
        <w:pStyle w:val="Standard"/>
      </w:pPr>
      <w:r>
        <w:rPr>
          <w:noProof/>
          <w:color w:val="000000"/>
        </w:rPr>
        <w:lastRenderedPageBreak/>
        <w:drawing>
          <wp:inline distT="0" distB="0" distL="0" distR="0" wp14:anchorId="6E30FD3A" wp14:editId="686F9088">
            <wp:extent cx="6332220" cy="3841751"/>
            <wp:effectExtent l="0" t="0" r="0" b="6349"/>
            <wp:docPr id="1193437212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417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4CEF3F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>Y por último este es el lugar donde podemos ir agregando manualmente si se quiere “configuraciones relacionadas con VSCODE”, SE TYPEA OPEN USER SETTINGS JSON:</w:t>
      </w:r>
    </w:p>
    <w:p w14:paraId="648315EE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 xml:space="preserve">Atajo </w:t>
      </w:r>
      <w:proofErr w:type="spellStart"/>
      <w:proofErr w:type="gramStart"/>
      <w:r>
        <w:rPr>
          <w:color w:val="000000"/>
        </w:rPr>
        <w:t>usado:Ctrl</w:t>
      </w:r>
      <w:proofErr w:type="gramEnd"/>
      <w:r>
        <w:rPr>
          <w:color w:val="000000"/>
        </w:rPr>
        <w:t>+shift+p</w:t>
      </w:r>
      <w:proofErr w:type="spellEnd"/>
    </w:p>
    <w:p w14:paraId="13ED47B2" w14:textId="77777777" w:rsidR="00DD241C" w:rsidRDefault="00000000">
      <w:pPr>
        <w:pStyle w:val="Standard"/>
      </w:pPr>
      <w:r>
        <w:rPr>
          <w:noProof/>
          <w:color w:val="000000"/>
        </w:rPr>
        <w:drawing>
          <wp:inline distT="0" distB="0" distL="0" distR="0" wp14:anchorId="1B0891FE" wp14:editId="32D575EC">
            <wp:extent cx="6332220" cy="3492495"/>
            <wp:effectExtent l="0" t="0" r="0" b="0"/>
            <wp:docPr id="47906614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924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0E4314A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>Aquí se muestran todas las configuraciones que se tiene por el momento:</w:t>
      </w:r>
    </w:p>
    <w:p w14:paraId="1D438B26" w14:textId="77777777" w:rsidR="00DD241C" w:rsidRDefault="00000000">
      <w:pPr>
        <w:pStyle w:val="Standard"/>
      </w:pPr>
      <w:r>
        <w:rPr>
          <w:noProof/>
          <w:color w:val="000000"/>
        </w:rPr>
        <w:lastRenderedPageBreak/>
        <w:drawing>
          <wp:inline distT="0" distB="0" distL="0" distR="0" wp14:anchorId="42199E80" wp14:editId="6BE25E14">
            <wp:extent cx="6332220" cy="3799203"/>
            <wp:effectExtent l="0" t="0" r="0" b="0"/>
            <wp:docPr id="2084844389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992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33DEB2D" w14:textId="77777777" w:rsidR="00DD241C" w:rsidRDefault="00DD241C">
      <w:pPr>
        <w:pStyle w:val="Standard"/>
        <w:rPr>
          <w:color w:val="000000"/>
        </w:rPr>
      </w:pPr>
    </w:p>
    <w:p w14:paraId="3973E3EE" w14:textId="77777777" w:rsidR="00DD241C" w:rsidRDefault="0000000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RUN AND DEBUG (AREA)</w:t>
      </w:r>
    </w:p>
    <w:p w14:paraId="2DFBFF59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 xml:space="preserve">Es una herramienta que nos permite </w:t>
      </w:r>
      <w:proofErr w:type="gramStart"/>
      <w:r>
        <w:rPr>
          <w:color w:val="000000"/>
        </w:rPr>
        <w:t>depurar(</w:t>
      </w:r>
      <w:proofErr w:type="gramEnd"/>
      <w:r>
        <w:rPr>
          <w:color w:val="000000"/>
        </w:rPr>
        <w:t>Depurar es buscar y corregir errores en un programa.)</w:t>
      </w:r>
    </w:p>
    <w:p w14:paraId="377FC3A9" w14:textId="77777777" w:rsidR="00DD241C" w:rsidRDefault="00000000">
      <w:pPr>
        <w:pStyle w:val="Standard"/>
        <w:rPr>
          <w:color w:val="000000"/>
        </w:rPr>
      </w:pPr>
      <w:proofErr w:type="spellStart"/>
      <w:r>
        <w:rPr>
          <w:color w:val="000000"/>
        </w:rPr>
        <w:t>Tyepo</w:t>
      </w:r>
      <w:proofErr w:type="spellEnd"/>
      <w:r>
        <w:rPr>
          <w:color w:val="000000"/>
        </w:rPr>
        <w:t xml:space="preserve"> “ejecutar y depurar pero que este seleccionado el archivo “archivo.html” ya que se necesita realizar unas configuraciones </w:t>
      </w:r>
      <w:proofErr w:type="spellStart"/>
      <w:r>
        <w:rPr>
          <w:color w:val="000000"/>
        </w:rPr>
        <w:t>extas</w:t>
      </w:r>
      <w:proofErr w:type="spellEnd"/>
      <w:r>
        <w:rPr>
          <w:color w:val="000000"/>
        </w:rPr>
        <w:t xml:space="preserve"> para depurarlo desde un “archivo.js”</w:t>
      </w:r>
    </w:p>
    <w:p w14:paraId="3B820B6D" w14:textId="77777777" w:rsidR="00DD241C" w:rsidRDefault="00000000">
      <w:pPr>
        <w:pStyle w:val="Standard"/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400D57" wp14:editId="424CA7FC">
                <wp:simplePos x="0" y="0"/>
                <wp:positionH relativeFrom="column">
                  <wp:posOffset>-411141</wp:posOffset>
                </wp:positionH>
                <wp:positionV relativeFrom="paragraph">
                  <wp:posOffset>621810</wp:posOffset>
                </wp:positionV>
                <wp:extent cx="744220" cy="0"/>
                <wp:effectExtent l="0" t="76200" r="17780" b="114300"/>
                <wp:wrapNone/>
                <wp:docPr id="43248252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220" cy="0"/>
                        </a:xfrm>
                        <a:prstGeom prst="straightConnector1">
                          <a:avLst/>
                        </a:prstGeom>
                        <a:noFill/>
                        <a:ln w="19046" cap="flat">
                          <a:solidFill>
                            <a:srgbClr val="C00000"/>
                          </a:solidFill>
                          <a:prstDash val="solid"/>
                          <a:miter/>
                          <a:tailEnd type="arrow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38B2E6" id="Conector recto de flecha 5" o:spid="_x0000_s1026" type="#_x0000_t32" style="position:absolute;margin-left:-32.35pt;margin-top:48.95pt;width:58.6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" strokecolor="#c00000" strokeweight=".52906mm">
                <v:stroke endarrow="open" joinstyle="miter"/>
              </v:shape>
            </w:pict>
          </mc:Fallback>
        </mc:AlternateContent>
      </w:r>
      <w:r>
        <w:rPr>
          <w:noProof/>
          <w:color w:val="000000"/>
        </w:rPr>
        <w:drawing>
          <wp:inline distT="0" distB="0" distL="0" distR="0" wp14:anchorId="11D53F2C" wp14:editId="3CE53F8B">
            <wp:extent cx="6332220" cy="3564888"/>
            <wp:effectExtent l="0" t="0" r="0" b="0"/>
            <wp:docPr id="36554146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48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6FD370F" w14:textId="77777777" w:rsidR="00DD241C" w:rsidRDefault="00DD241C">
      <w:pPr>
        <w:pStyle w:val="Standard"/>
        <w:rPr>
          <w:color w:val="000000"/>
        </w:rPr>
      </w:pPr>
    </w:p>
    <w:p w14:paraId="3B35E17D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 xml:space="preserve">Aquí ya empieza a ir línea a línea del </w:t>
      </w:r>
      <w:proofErr w:type="gramStart"/>
      <w:r>
        <w:rPr>
          <w:color w:val="000000"/>
        </w:rPr>
        <w:t>código :</w:t>
      </w:r>
      <w:proofErr w:type="gramEnd"/>
    </w:p>
    <w:p w14:paraId="1D18443D" w14:textId="77777777" w:rsidR="00DD241C" w:rsidRDefault="00000000">
      <w:pPr>
        <w:pStyle w:val="Standard"/>
      </w:pPr>
      <w:r>
        <w:rPr>
          <w:noProof/>
          <w:color w:val="000000"/>
        </w:rPr>
        <w:lastRenderedPageBreak/>
        <w:drawing>
          <wp:inline distT="0" distB="0" distL="0" distR="0" wp14:anchorId="41C3990E" wp14:editId="07D37499">
            <wp:extent cx="6332220" cy="3526785"/>
            <wp:effectExtent l="0" t="0" r="0" b="0"/>
            <wp:docPr id="26711679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267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6FEAB1B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 xml:space="preserve">Ese punto rojo para poner el límite de hasta dónde queremos nosotros que se depure el código. Y las flechas de abajo ya son para seguir depurando línea por línea nosotros mismos y las </w:t>
      </w:r>
      <w:proofErr w:type="gramStart"/>
      <w:r>
        <w:rPr>
          <w:color w:val="000000"/>
        </w:rPr>
        <w:t>flechas  hacia</w:t>
      </w:r>
      <w:proofErr w:type="gramEnd"/>
      <w:r>
        <w:rPr>
          <w:color w:val="000000"/>
        </w:rPr>
        <w:t xml:space="preserve"> adelante es para salir de la depuración.</w:t>
      </w:r>
    </w:p>
    <w:p w14:paraId="32F70792" w14:textId="77777777" w:rsidR="00DD241C" w:rsidRDefault="00000000">
      <w:pPr>
        <w:pStyle w:val="Standard"/>
      </w:pPr>
      <w:r>
        <w:rPr>
          <w:noProof/>
          <w:color w:val="000000"/>
        </w:rPr>
        <w:drawing>
          <wp:inline distT="0" distB="0" distL="0" distR="0" wp14:anchorId="562CC222" wp14:editId="0E20872B">
            <wp:extent cx="6332220" cy="3383910"/>
            <wp:effectExtent l="0" t="0" r="0" b="6990"/>
            <wp:docPr id="846819434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839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EA40EF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 xml:space="preserve">Y en esta foto ya se muestra el resultado final del código. </w:t>
      </w:r>
    </w:p>
    <w:p w14:paraId="3AC9E2F2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 xml:space="preserve">Entonces este apartado de Vscode nos sirve para entender que es lo que pasa y </w:t>
      </w:r>
      <w:proofErr w:type="spellStart"/>
      <w:r>
        <w:rPr>
          <w:color w:val="000000"/>
        </w:rPr>
        <w:t>cuales</w:t>
      </w:r>
      <w:proofErr w:type="spellEnd"/>
      <w:r>
        <w:rPr>
          <w:color w:val="000000"/>
        </w:rPr>
        <w:t xml:space="preserve"> son los valores de las variables en determinado momento del programa</w:t>
      </w:r>
    </w:p>
    <w:p w14:paraId="6E143ABF" w14:textId="77777777" w:rsidR="00DD241C" w:rsidRDefault="00DD241C">
      <w:pPr>
        <w:pageBreakBefore/>
        <w:rPr>
          <w:color w:val="000000"/>
        </w:rPr>
      </w:pPr>
    </w:p>
    <w:p w14:paraId="191EB39D" w14:textId="77777777" w:rsidR="00DD241C" w:rsidRDefault="00000000">
      <w:pPr>
        <w:pStyle w:val="Standard"/>
        <w:numPr>
          <w:ilvl w:val="0"/>
          <w:numId w:val="1"/>
        </w:num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EE36EB" wp14:editId="1DBD94FD">
                <wp:simplePos x="0" y="0"/>
                <wp:positionH relativeFrom="column">
                  <wp:posOffset>629774</wp:posOffset>
                </wp:positionH>
                <wp:positionV relativeFrom="paragraph">
                  <wp:posOffset>2267300</wp:posOffset>
                </wp:positionV>
                <wp:extent cx="1073780" cy="10159"/>
                <wp:effectExtent l="0" t="76200" r="12070" b="104141"/>
                <wp:wrapNone/>
                <wp:docPr id="216500390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3780" cy="10159"/>
                        </a:xfrm>
                        <a:prstGeom prst="straightConnector1">
                          <a:avLst/>
                        </a:prstGeom>
                        <a:noFill/>
                        <a:ln w="19046" cap="flat">
                          <a:solidFill>
                            <a:srgbClr val="C00000"/>
                          </a:solidFill>
                          <a:prstDash val="solid"/>
                          <a:miter/>
                          <a:tailEnd type="arrow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D2DE04" id="Conector recto de flecha 6" o:spid="_x0000_s1026" type="#_x0000_t32" style="position:absolute;margin-left:49.6pt;margin-top:178.55pt;width:84.55pt;height:.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" strokecolor="#c00000" strokeweight=".52906mm">
                <v:stroke endarrow="open" joinstyle="miter"/>
              </v:shape>
            </w:pict>
          </mc:Fallback>
        </mc:AlternateContent>
      </w:r>
      <w:r>
        <w:rPr>
          <w:noProof/>
          <w:color w:val="000000"/>
        </w:rPr>
        <w:drawing>
          <wp:anchor distT="0" distB="0" distL="114300" distR="114300" simplePos="0" relativeHeight="251665408" behindDoc="0" locked="0" layoutInCell="1" allowOverlap="1" wp14:anchorId="0D09698E" wp14:editId="3D23368A">
            <wp:simplePos x="0" y="0"/>
            <wp:positionH relativeFrom="margin">
              <wp:align>center</wp:align>
            </wp:positionH>
            <wp:positionV relativeFrom="paragraph">
              <wp:posOffset>310896</wp:posOffset>
            </wp:positionV>
            <wp:extent cx="2729968" cy="5473497"/>
            <wp:effectExtent l="0" t="0" r="0" b="0"/>
            <wp:wrapNone/>
            <wp:docPr id="259152409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9968" cy="54734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t>EXTENSIONS (AREA)</w:t>
      </w:r>
      <w:r>
        <w:t xml:space="preserve"> </w:t>
      </w:r>
    </w:p>
    <w:p w14:paraId="49DD5C2F" w14:textId="77777777" w:rsidR="00DD241C" w:rsidRDefault="00DD241C">
      <w:pPr>
        <w:pStyle w:val="Standard"/>
      </w:pPr>
    </w:p>
    <w:p w14:paraId="4C266239" w14:textId="77777777" w:rsidR="00DD241C" w:rsidRDefault="00DD241C">
      <w:pPr>
        <w:pStyle w:val="Standard"/>
      </w:pPr>
    </w:p>
    <w:p w14:paraId="7792F4CD" w14:textId="77777777" w:rsidR="00DD241C" w:rsidRDefault="00DD241C">
      <w:pPr>
        <w:pStyle w:val="Standard"/>
      </w:pPr>
    </w:p>
    <w:p w14:paraId="5BC66358" w14:textId="77777777" w:rsidR="00DD241C" w:rsidRDefault="00DD241C">
      <w:pPr>
        <w:pStyle w:val="Standard"/>
      </w:pPr>
    </w:p>
    <w:p w14:paraId="64DDFF02" w14:textId="77777777" w:rsidR="00DD241C" w:rsidRDefault="00DD241C">
      <w:pPr>
        <w:pStyle w:val="Standard"/>
      </w:pPr>
    </w:p>
    <w:p w14:paraId="338CD9FA" w14:textId="77777777" w:rsidR="00DD241C" w:rsidRDefault="00DD241C">
      <w:pPr>
        <w:pStyle w:val="Standard"/>
      </w:pPr>
    </w:p>
    <w:p w14:paraId="3D931507" w14:textId="77777777" w:rsidR="00DD241C" w:rsidRDefault="00DD241C">
      <w:pPr>
        <w:pStyle w:val="Standard"/>
      </w:pPr>
    </w:p>
    <w:p w14:paraId="4E9A72C7" w14:textId="77777777" w:rsidR="00DD241C" w:rsidRDefault="00DD241C">
      <w:pPr>
        <w:pStyle w:val="Standard"/>
      </w:pPr>
    </w:p>
    <w:p w14:paraId="16320FD7" w14:textId="77777777" w:rsidR="00DD241C" w:rsidRDefault="00DD241C">
      <w:pPr>
        <w:pStyle w:val="Standard"/>
      </w:pPr>
    </w:p>
    <w:p w14:paraId="199672E4" w14:textId="77777777" w:rsidR="00DD241C" w:rsidRDefault="00DD241C">
      <w:pPr>
        <w:pStyle w:val="Standard"/>
      </w:pPr>
    </w:p>
    <w:p w14:paraId="3BC248C1" w14:textId="77777777" w:rsidR="00DD241C" w:rsidRDefault="00DD241C">
      <w:pPr>
        <w:pStyle w:val="Standard"/>
      </w:pPr>
    </w:p>
    <w:p w14:paraId="276DE93C" w14:textId="77777777" w:rsidR="00DD241C" w:rsidRDefault="00DD241C">
      <w:pPr>
        <w:pStyle w:val="Standard"/>
      </w:pPr>
    </w:p>
    <w:p w14:paraId="3E996376" w14:textId="77777777" w:rsidR="00DD241C" w:rsidRDefault="00DD241C">
      <w:pPr>
        <w:pStyle w:val="Standard"/>
      </w:pPr>
    </w:p>
    <w:p w14:paraId="1D897658" w14:textId="77777777" w:rsidR="00DD241C" w:rsidRDefault="00DD241C">
      <w:pPr>
        <w:pStyle w:val="Standard"/>
      </w:pPr>
    </w:p>
    <w:p w14:paraId="3D8DC498" w14:textId="77777777" w:rsidR="00DD241C" w:rsidRDefault="00DD241C">
      <w:pPr>
        <w:pStyle w:val="Standard"/>
      </w:pPr>
    </w:p>
    <w:p w14:paraId="02BBBEA9" w14:textId="77777777" w:rsidR="00DD241C" w:rsidRDefault="00DD241C">
      <w:pPr>
        <w:pStyle w:val="Standard"/>
      </w:pPr>
    </w:p>
    <w:p w14:paraId="778DF8C9" w14:textId="77777777" w:rsidR="00DD241C" w:rsidRDefault="00DD241C">
      <w:pPr>
        <w:pStyle w:val="Standard"/>
      </w:pPr>
    </w:p>
    <w:p w14:paraId="1C8E3B59" w14:textId="77777777" w:rsidR="00DD241C" w:rsidRDefault="00DD241C">
      <w:pPr>
        <w:pStyle w:val="Standard"/>
      </w:pPr>
    </w:p>
    <w:p w14:paraId="17878759" w14:textId="77777777" w:rsidR="00DD241C" w:rsidRDefault="00DD241C">
      <w:pPr>
        <w:pStyle w:val="Standard"/>
      </w:pPr>
    </w:p>
    <w:p w14:paraId="456015C8" w14:textId="77777777" w:rsidR="00DD241C" w:rsidRDefault="00DD241C">
      <w:pPr>
        <w:pStyle w:val="Standard"/>
      </w:pPr>
    </w:p>
    <w:p w14:paraId="12307931" w14:textId="77777777" w:rsidR="00DD241C" w:rsidRDefault="00DD241C">
      <w:pPr>
        <w:pStyle w:val="Standard"/>
      </w:pPr>
    </w:p>
    <w:p w14:paraId="68A616FA" w14:textId="77777777" w:rsidR="00DD241C" w:rsidRDefault="00DD241C">
      <w:pPr>
        <w:pStyle w:val="Standard"/>
      </w:pPr>
    </w:p>
    <w:p w14:paraId="46CC6E47" w14:textId="77777777" w:rsidR="00DD241C" w:rsidRDefault="00DD241C">
      <w:pPr>
        <w:pStyle w:val="Standard"/>
      </w:pPr>
    </w:p>
    <w:p w14:paraId="2BAF847E" w14:textId="77777777" w:rsidR="00DD241C" w:rsidRDefault="00DD241C">
      <w:pPr>
        <w:pStyle w:val="Standard"/>
      </w:pPr>
    </w:p>
    <w:p w14:paraId="077AA26E" w14:textId="77777777" w:rsidR="00DD241C" w:rsidRDefault="00DD241C">
      <w:pPr>
        <w:pStyle w:val="Standard"/>
      </w:pPr>
    </w:p>
    <w:p w14:paraId="06B60279" w14:textId="77777777" w:rsidR="00DD241C" w:rsidRDefault="00DD241C">
      <w:pPr>
        <w:pStyle w:val="Standard"/>
      </w:pPr>
    </w:p>
    <w:p w14:paraId="0F898B64" w14:textId="77777777" w:rsidR="00DD241C" w:rsidRDefault="00DD241C">
      <w:pPr>
        <w:pStyle w:val="Standard"/>
      </w:pPr>
    </w:p>
    <w:p w14:paraId="2AB52DFB" w14:textId="77777777" w:rsidR="00DD241C" w:rsidRDefault="00DD241C">
      <w:pPr>
        <w:pStyle w:val="Standard"/>
      </w:pPr>
    </w:p>
    <w:p w14:paraId="03B1C7EF" w14:textId="77777777" w:rsidR="00DD241C" w:rsidRDefault="00DD241C">
      <w:pPr>
        <w:pStyle w:val="Standard"/>
      </w:pPr>
    </w:p>
    <w:p w14:paraId="564FD5D1" w14:textId="77777777" w:rsidR="00DD241C" w:rsidRDefault="00DD241C">
      <w:pPr>
        <w:pStyle w:val="Standard"/>
      </w:pPr>
    </w:p>
    <w:p w14:paraId="4FCAA364" w14:textId="77777777" w:rsidR="00DD241C" w:rsidRDefault="00DD241C">
      <w:pPr>
        <w:pStyle w:val="Standard"/>
      </w:pPr>
    </w:p>
    <w:p w14:paraId="2BEB25D2" w14:textId="77777777" w:rsidR="00DD241C" w:rsidRDefault="00DD241C">
      <w:pPr>
        <w:pStyle w:val="Standard"/>
      </w:pPr>
    </w:p>
    <w:p w14:paraId="7716B1BE" w14:textId="77777777" w:rsidR="00DD241C" w:rsidRDefault="00DD241C">
      <w:pPr>
        <w:pStyle w:val="Standard"/>
      </w:pPr>
    </w:p>
    <w:p w14:paraId="3CADB8AA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>Las extensiones sirven para agregar funciones extra a Visual Studio Code y facilitar el trabajo de programación.</w:t>
      </w:r>
    </w:p>
    <w:p w14:paraId="6F92284C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>Bueno a continuación se instalará la extensión de GitLens que sirve para ver quién, cuándo y por qué se hicieron cambios en el código usando Git, directamente desde Visual Studio Code.</w:t>
      </w:r>
    </w:p>
    <w:p w14:paraId="5520E3F1" w14:textId="77777777" w:rsidR="00DD241C" w:rsidRDefault="00000000">
      <w:pPr>
        <w:pStyle w:val="Standard"/>
      </w:pPr>
      <w:r>
        <w:rPr>
          <w:noProof/>
          <w:color w:val="000000"/>
        </w:rPr>
        <w:lastRenderedPageBreak/>
        <w:drawing>
          <wp:inline distT="0" distB="0" distL="0" distR="0" wp14:anchorId="0AF030B1" wp14:editId="3B88A0A3">
            <wp:extent cx="6332220" cy="3710936"/>
            <wp:effectExtent l="0" t="0" r="0" b="3814"/>
            <wp:docPr id="1353691168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109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D589F6" w14:textId="77777777" w:rsidR="00DD241C" w:rsidRDefault="00DD241C">
      <w:pPr>
        <w:pStyle w:val="Standard"/>
        <w:rPr>
          <w:color w:val="000000"/>
        </w:rPr>
      </w:pPr>
    </w:p>
    <w:p w14:paraId="401A9469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 xml:space="preserve">Y aquí podemos visualizar igualmente el grafico de commits de nuestro proyecto, es buenísimo. </w:t>
      </w:r>
    </w:p>
    <w:p w14:paraId="56BC4527" w14:textId="77777777" w:rsidR="00DD241C" w:rsidRDefault="00000000">
      <w:pPr>
        <w:pStyle w:val="Standard"/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8758BF" wp14:editId="7A644E75">
                <wp:simplePos x="0" y="0"/>
                <wp:positionH relativeFrom="column">
                  <wp:posOffset>1596880</wp:posOffset>
                </wp:positionH>
                <wp:positionV relativeFrom="paragraph">
                  <wp:posOffset>1683593</wp:posOffset>
                </wp:positionV>
                <wp:extent cx="3912232" cy="2147568"/>
                <wp:effectExtent l="0" t="0" r="12068" b="24132"/>
                <wp:wrapNone/>
                <wp:docPr id="1940618026" name="Rectángulo: esquinas redondea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232" cy="2147568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noFill/>
                        <a:ln w="19046" cap="flat">
                          <a:solidFill>
                            <a:srgbClr val="C0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BE366EA" id="Rectángulo: esquinas redondeadas 8" o:spid="_x0000_s1026" style="position:absolute;margin-left:125.75pt;margin-top:132.55pt;width:308.05pt;height:169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912232,2147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" path="m357928,at,,715856,715856,357928,,,357928l,1789640at,1431712,715856,2147568,,1789640,357928,2147568l3554304,2147568at3196376,1431712,3912232,2147568,3554304,2147568,3912232,1789640l3912232,357928at3196376,,3912232,715856,3912232,357928,3554304,l357928,xe" filled="f" strokecolor="#c00000" strokeweight=".52906mm">
                <v:stroke joinstyle="miter"/>
                <v:path arrowok="t" o:connecttype="custom" o:connectlocs="1956116,0;3912232,1073784;1956116,2147568;0,1073784" o:connectangles="270,0,90,180" textboxrect="104837,104837,3807395,2042731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22CBBF" wp14:editId="52EF584B">
                <wp:simplePos x="0" y="0"/>
                <wp:positionH relativeFrom="column">
                  <wp:posOffset>1448592</wp:posOffset>
                </wp:positionH>
                <wp:positionV relativeFrom="paragraph">
                  <wp:posOffset>791065</wp:posOffset>
                </wp:positionV>
                <wp:extent cx="254632" cy="233684"/>
                <wp:effectExtent l="0" t="0" r="12068" b="13966"/>
                <wp:wrapNone/>
                <wp:docPr id="24411915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2" cy="233684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noFill/>
                        <a:ln w="12701" cap="flat">
                          <a:solidFill>
                            <a:srgbClr val="C0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8E93DD3" id="Elipse 7" o:spid="_x0000_s1026" style="position:absolute;margin-left:114.05pt;margin-top:62.3pt;width:20.05pt;height:18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4632,23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" path="m,116842at,,254632,233684,,116842,,116842xe" filled="f" strokecolor="#c00000" strokeweight=".35281mm">
                <v:stroke joinstyle="miter"/>
                <v:path arrowok="t" o:connecttype="custom" o:connectlocs="127316,0;254632,116842;127316,233684;0,116842;37290,34222;37290,199462;217342,199462;217342,34222" o:connectangles="270,0,90,180,270,90,90,270" textboxrect="37290,34222,217342,199462"/>
              </v:shape>
            </w:pict>
          </mc:Fallback>
        </mc:AlternateContent>
      </w:r>
      <w:r>
        <w:rPr>
          <w:noProof/>
          <w:color w:val="000000"/>
        </w:rPr>
        <w:drawing>
          <wp:inline distT="0" distB="0" distL="0" distR="0" wp14:anchorId="431B2377" wp14:editId="032C6D7E">
            <wp:extent cx="6332220" cy="3917947"/>
            <wp:effectExtent l="0" t="0" r="0" b="6353"/>
            <wp:docPr id="81778554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179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B5CE2D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>Y así podemos ir descargando otras extensiones que nos sean útiles para nosotros.</w:t>
      </w:r>
    </w:p>
    <w:p w14:paraId="4CB34221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 xml:space="preserve">TIPS: AHORA PARA EDITAR AMBAS ETIQUETAS JUNTAS EN HTML SOLO SE A LA VONFIGURACION DE Ctrl +shift +p &gt; </w:t>
      </w:r>
      <w:proofErr w:type="gramStart"/>
      <w:r>
        <w:rPr>
          <w:color w:val="000000"/>
        </w:rPr>
        <w:t>settings.json</w:t>
      </w:r>
      <w:proofErr w:type="gramEnd"/>
      <w:r>
        <w:rPr>
          <w:color w:val="000000"/>
        </w:rPr>
        <w:t xml:space="preserve"> &gt; "</w:t>
      </w:r>
      <w:proofErr w:type="spellStart"/>
      <w:proofErr w:type="gramStart"/>
      <w:r>
        <w:rPr>
          <w:color w:val="000000"/>
        </w:rPr>
        <w:t>editor.linkedEditing</w:t>
      </w:r>
      <w:proofErr w:type="spellEnd"/>
      <w:proofErr w:type="gramEnd"/>
      <w:r>
        <w:rPr>
          <w:color w:val="000000"/>
        </w:rPr>
        <w:t>": true,</w:t>
      </w:r>
    </w:p>
    <w:p w14:paraId="13FCC528" w14:textId="77777777" w:rsidR="00DD241C" w:rsidRDefault="00DD241C">
      <w:pPr>
        <w:pStyle w:val="Standard"/>
        <w:rPr>
          <w:color w:val="000000"/>
        </w:rPr>
      </w:pPr>
    </w:p>
    <w:p w14:paraId="632448D9" w14:textId="77777777" w:rsidR="00DD241C" w:rsidRDefault="00000000">
      <w:pPr>
        <w:pStyle w:val="Standard"/>
        <w:rPr>
          <w:color w:val="000000"/>
        </w:rPr>
      </w:pPr>
      <w:r>
        <w:rPr>
          <w:color w:val="000000"/>
        </w:rPr>
        <w:t>Y ahora con este tip, si yo borro la etiqueta de apertura igualmente se borrará la etiqueta de cierre en los tags de html. Me ahorra tiempo.</w:t>
      </w:r>
    </w:p>
    <w:p w14:paraId="020BAB51" w14:textId="77777777" w:rsidR="00DD241C" w:rsidRDefault="00000000">
      <w:pPr>
        <w:pStyle w:val="Standard"/>
        <w:jc w:val="center"/>
      </w:pPr>
      <w:r>
        <w:rPr>
          <w:noProof/>
          <w:color w:val="000000"/>
          <w:u w:val="single"/>
        </w:rPr>
        <w:drawing>
          <wp:inline distT="0" distB="0" distL="0" distR="0" wp14:anchorId="5A712568" wp14:editId="41B4EE2F">
            <wp:extent cx="990734" cy="609685"/>
            <wp:effectExtent l="0" t="0" r="0" b="0"/>
            <wp:docPr id="504651319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90734" cy="6096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4B7E6EB" w14:textId="77777777" w:rsidR="00DD241C" w:rsidRDefault="00DD241C">
      <w:pPr>
        <w:pStyle w:val="Standard"/>
        <w:jc w:val="center"/>
        <w:rPr>
          <w:color w:val="000000"/>
          <w:u w:val="single"/>
        </w:rPr>
      </w:pPr>
    </w:p>
    <w:p w14:paraId="6E228A74" w14:textId="77777777" w:rsidR="00DD241C" w:rsidRDefault="00000000">
      <w:pPr>
        <w:pStyle w:val="Standard"/>
        <w:rPr>
          <w:color w:val="000000"/>
          <w:u w:val="single"/>
        </w:rPr>
      </w:pPr>
      <w:r>
        <w:rPr>
          <w:color w:val="000000"/>
          <w:u w:val="single"/>
        </w:rPr>
        <w:t>HASTA AQUÍ ELENTENDIMIENTO DE LA BARRA DE ACTIVIDADES.</w:t>
      </w:r>
    </w:p>
    <w:p w14:paraId="3E26871E" w14:textId="77777777" w:rsidR="00DD241C" w:rsidRDefault="00DD241C">
      <w:pPr>
        <w:pStyle w:val="Standard"/>
        <w:rPr>
          <w:color w:val="000000"/>
          <w:u w:val="single"/>
        </w:rPr>
      </w:pPr>
    </w:p>
    <w:p w14:paraId="671A50DA" w14:textId="77777777" w:rsidR="00DD241C" w:rsidRDefault="00000000">
      <w:pPr>
        <w:pStyle w:val="Standard"/>
        <w:numPr>
          <w:ilvl w:val="0"/>
          <w:numId w:val="2"/>
        </w:numPr>
        <w:rPr>
          <w:b/>
          <w:bCs/>
          <w:color w:val="000000"/>
        </w:rPr>
      </w:pPr>
      <w:r>
        <w:rPr>
          <w:b/>
          <w:bCs/>
          <w:color w:val="000000"/>
        </w:rPr>
        <w:t>AHORA SE VERA COMO FUNCIONA LOS AJUSTES PARA QUE SE PUEDA CAMBIAR CUALQUIER COSA EN VSCODE.</w:t>
      </w:r>
    </w:p>
    <w:p w14:paraId="779CBBEB" w14:textId="77777777" w:rsidR="00DD241C" w:rsidRDefault="00DD241C">
      <w:pPr>
        <w:pStyle w:val="Standard"/>
        <w:rPr>
          <w:b/>
          <w:bCs/>
          <w:color w:val="000000"/>
        </w:rPr>
      </w:pPr>
    </w:p>
    <w:p w14:paraId="52E228D2" w14:textId="77777777" w:rsidR="00DD241C" w:rsidRDefault="0000000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USER SETTINGS</w:t>
      </w:r>
    </w:p>
    <w:p w14:paraId="4944E345" w14:textId="77777777" w:rsidR="00DD241C" w:rsidRDefault="00000000">
      <w:pPr>
        <w:pStyle w:val="Standard"/>
        <w:ind w:left="360"/>
        <w:rPr>
          <w:color w:val="000000"/>
        </w:rPr>
      </w:pPr>
      <w:r>
        <w:rPr>
          <w:color w:val="000000"/>
        </w:rPr>
        <w:t>Pensaremos en objetos, a estos objetos yo puedo acceder a sus propiedades y modificarlo desde User settings json.</w:t>
      </w:r>
    </w:p>
    <w:p w14:paraId="72CFA5E1" w14:textId="77777777" w:rsidR="00DD241C" w:rsidRDefault="00000000">
      <w:pPr>
        <w:pStyle w:val="Standard"/>
        <w:ind w:left="360"/>
      </w:pPr>
      <w:r>
        <w:rPr>
          <w:color w:val="70AD47"/>
        </w:rPr>
        <w:t xml:space="preserve">&gt;Entro con el atajo crtl+shift+p: </w:t>
      </w:r>
      <w:r>
        <w:t>Con esto voy a acceder a la paleta de comandos</w:t>
      </w:r>
    </w:p>
    <w:p w14:paraId="231BA472" w14:textId="77777777" w:rsidR="00DD241C" w:rsidRDefault="00DD241C">
      <w:pPr>
        <w:pStyle w:val="Standard"/>
        <w:ind w:left="360"/>
        <w:rPr>
          <w:color w:val="70AD47"/>
        </w:rPr>
      </w:pPr>
    </w:p>
    <w:p w14:paraId="76807F0E" w14:textId="77777777" w:rsidR="00DD241C" w:rsidRDefault="00000000">
      <w:pPr>
        <w:pStyle w:val="Standard"/>
        <w:ind w:left="360"/>
      </w:pPr>
      <w:r>
        <w:rPr>
          <w:color w:val="70AD47"/>
        </w:rPr>
        <w:t>&gt; User settings json:</w:t>
      </w:r>
      <w:r>
        <w:t xml:space="preserve"> El archivo **User </w:t>
      </w:r>
      <w:proofErr w:type="gramStart"/>
      <w:r>
        <w:t>settings.json</w:t>
      </w:r>
      <w:proofErr w:type="gramEnd"/>
      <w:r>
        <w:t>** sirve para personalizar y configurar el comportamiento y la apariencia de Visual Studio Code según tus preferencias. Aquí puedes ajustar temas, atajos, fuentes, colores, extensiones y muchas otras opciones para que el editor se adapte a tu forma de trabajar.</w:t>
      </w:r>
    </w:p>
    <w:p w14:paraId="3A972D87" w14:textId="412B537C" w:rsidR="00DD241C" w:rsidRDefault="0030529F">
      <w:pPr>
        <w:pStyle w:val="Standard"/>
        <w:ind w:left="360"/>
      </w:pPr>
      <w:r>
        <w:t xml:space="preserve">Entonces es el archivo de </w:t>
      </w:r>
      <w:r w:rsidR="0005184B">
        <w:t>configuración que permite realizar todas las configuraciones que Vscode no tiene,</w:t>
      </w:r>
      <w:r w:rsidR="00D0325C">
        <w:t xml:space="preserve"> </w:t>
      </w:r>
      <w:proofErr w:type="spellStart"/>
      <w:r w:rsidR="00D0325C">
        <w:t>asi</w:t>
      </w:r>
      <w:proofErr w:type="spellEnd"/>
      <w:r w:rsidR="00D0325C">
        <w:t xml:space="preserve"> mismo podemos acceder a las extensiones y modificarlas.</w:t>
      </w:r>
    </w:p>
    <w:p w14:paraId="54BA6E2E" w14:textId="77777777" w:rsidR="00DD241C" w:rsidRDefault="00DD241C">
      <w:pPr>
        <w:pStyle w:val="Standard"/>
        <w:ind w:left="360"/>
        <w:rPr>
          <w:b/>
          <w:bCs/>
          <w:color w:val="000000"/>
        </w:rPr>
      </w:pPr>
    </w:p>
    <w:p w14:paraId="1A71C02D" w14:textId="79956086" w:rsidR="00864594" w:rsidRDefault="00864594">
      <w:pPr>
        <w:pStyle w:val="Standard"/>
        <w:ind w:left="360"/>
        <w:rPr>
          <w:b/>
          <w:bCs/>
          <w:color w:val="000000"/>
        </w:rPr>
      </w:pPr>
      <w:r>
        <w:rPr>
          <w:b/>
          <w:bCs/>
          <w:color w:val="000000"/>
        </w:rPr>
        <w:t>AQUÍ SE MUESTRAN ALGUNAS CONFIGURACIONES QUE SE REALIZARON:</w:t>
      </w:r>
    </w:p>
    <w:p w14:paraId="285A909A" w14:textId="77777777" w:rsidR="00864594" w:rsidRPr="007832F3" w:rsidRDefault="00864594" w:rsidP="007832F3">
      <w:pPr>
        <w:pStyle w:val="Standard"/>
        <w:rPr>
          <w:color w:val="000000"/>
          <w:lang w:val="en-US"/>
        </w:rPr>
      </w:pPr>
    </w:p>
    <w:p w14:paraId="41B899EB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{</w:t>
      </w:r>
    </w:p>
    <w:p w14:paraId="61F5AF20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workbench.iconTheme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"material-icon-theme"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294C47E7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workbench.colorTheme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"Tomorrow Night Blue"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</w:p>
    <w:p w14:paraId="6E6F2442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</w:p>
    <w:p w14:paraId="38CEF2C9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"[python]"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{</w:t>
      </w:r>
    </w:p>
    <w:p w14:paraId="7644D7C4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</w:p>
    <w:p w14:paraId="4A1676BC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editor.formatOnType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FFC58F"/>
          <w:kern w:val="0"/>
          <w:sz w:val="18"/>
          <w:szCs w:val="18"/>
          <w:lang w:val="en-US" w:eastAsia="es-BO" w:bidi="ar-SA"/>
        </w:rPr>
        <w:t>true</w:t>
      </w:r>
    </w:p>
    <w:p w14:paraId="5AD5DFF0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}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59FCEBA1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liveServer.settings.donotShowInfoMsg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FFC58F"/>
          <w:kern w:val="0"/>
          <w:sz w:val="18"/>
          <w:szCs w:val="18"/>
          <w:lang w:val="en-US" w:eastAsia="es-BO" w:bidi="ar-SA"/>
        </w:rPr>
        <w:t>true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56E8597A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terminal.integrated</w:t>
      </w:r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.defaultProfile.windows</w:t>
      </w:r>
      <w:proofErr w:type="spell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"Git Bash"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2ABD7CEE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workbench.editorAssociations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{</w:t>
      </w:r>
    </w:p>
    <w:p w14:paraId="426E879C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"*.docx"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"default"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25553AA6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"*.</w:t>
      </w:r>
      <w:proofErr w:type="spell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db</w:t>
      </w:r>
      <w:proofErr w:type="spell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sqlite-</w:t>
      </w:r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viewer.option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</w:p>
    <w:p w14:paraId="51B7B703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}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0FF4DD96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explorer.confirmDelete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FFC58F"/>
          <w:kern w:val="0"/>
          <w:sz w:val="18"/>
          <w:szCs w:val="18"/>
          <w:lang w:val="en-US" w:eastAsia="es-BO" w:bidi="ar-SA"/>
        </w:rPr>
        <w:t>false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3FE581C2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editor.fontSize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12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62AFC724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liveServer.settings.donotVerifyTags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FFC58F"/>
          <w:kern w:val="0"/>
          <w:sz w:val="18"/>
          <w:szCs w:val="18"/>
          <w:lang w:val="en-US" w:eastAsia="es-BO" w:bidi="ar-SA"/>
        </w:rPr>
        <w:t>true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0C779DDA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vscode</w:t>
      </w:r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_custom_</w:t>
      </w:r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css.imports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[</w:t>
      </w:r>
    </w:p>
    <w:p w14:paraId="63EF6BA4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"file:///C:/Users/E 5 4 9 0/.vscode/extensions/coltwillcox.synthwave-x-fluoromachine-contrast-1.0.1/synthwave-x-fluoromachine.css"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73015C4D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"file:///C:/Users/E 5 4 9 0/.vscode/extensions/coltwillcox.synthwave-x-fluoromachine-contrast-1.0.1/epic-80s-transitions.css"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163EDB21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"file:///C:/Users/E 5 4 9 0/.vscode/extensions/coltwillcox.synthwave-x-fluoromachine-contrast-1.0.1/logo.css"</w:t>
      </w:r>
    </w:p>
    <w:p w14:paraId="04693CDC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]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</w:p>
    <w:p w14:paraId="54507C6B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lastRenderedPageBreak/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editor.tokenColorCustomizations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{</w:t>
      </w:r>
    </w:p>
    <w:p w14:paraId="2EC1ED10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textMateRules</w:t>
      </w:r>
      <w:proofErr w:type="spell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[</w:t>
      </w:r>
    </w:p>
    <w:p w14:paraId="60B050A2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{</w:t>
      </w:r>
    </w:p>
    <w:p w14:paraId="67123E2D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"scope"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[</w:t>
      </w:r>
    </w:p>
    <w:p w14:paraId="41E830B2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"source"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03A0E92B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"variable"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4F1DDB8E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variable.parameter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477CB49F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"source.js-ignored-</w:t>
      </w:r>
      <w:proofErr w:type="spell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vscode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162A1008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"source.css-ignored-</w:t>
      </w:r>
      <w:proofErr w:type="spell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vscode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</w:p>
    <w:p w14:paraId="66B5B555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    ]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63FA6115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"settings"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{</w:t>
      </w:r>
    </w:p>
    <w:p w14:paraId="176B4F5A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"foreground"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"#66D9EF"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//"#F92672"</w:t>
      </w:r>
    </w:p>
    <w:p w14:paraId="0ACFF8AE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    }</w:t>
      </w:r>
    </w:p>
    <w:p w14:paraId="6783DB8A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}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488A1D0A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{</w:t>
      </w:r>
    </w:p>
    <w:p w14:paraId="7588F5A7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"scope"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[</w:t>
      </w:r>
    </w:p>
    <w:p w14:paraId="2244EC86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meta.function</w:t>
      </w:r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-</w:t>
      </w:r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call.generic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4932970A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support.type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34D9239D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// "</w:t>
      </w:r>
      <w:proofErr w:type="spellStart"/>
      <w:proofErr w:type="gramStart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variable.other</w:t>
      </w:r>
      <w:proofErr w:type="spellEnd"/>
      <w:proofErr w:type="gramEnd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",</w:t>
      </w:r>
    </w:p>
    <w:p w14:paraId="093814BB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// "</w:t>
      </w:r>
      <w:proofErr w:type="spellStart"/>
      <w:proofErr w:type="gramStart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variable.parameter</w:t>
      </w:r>
      <w:proofErr w:type="spellEnd"/>
      <w:proofErr w:type="gramEnd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",</w:t>
      </w:r>
    </w:p>
    <w:p w14:paraId="4780037A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// "</w:t>
      </w:r>
      <w:proofErr w:type="spellStart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entity.name.tag</w:t>
      </w:r>
      <w:proofErr w:type="spellEnd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",</w:t>
      </w:r>
    </w:p>
    <w:p w14:paraId="15124C58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    ]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7A078A75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"settings"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{</w:t>
      </w:r>
    </w:p>
    <w:p w14:paraId="0E579714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"foreground"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"#36F9F6"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514B9562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// "</w:t>
      </w:r>
      <w:proofErr w:type="spellStart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fontStyle</w:t>
      </w:r>
      <w:proofErr w:type="spellEnd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": "italic"</w:t>
      </w:r>
    </w:p>
    <w:p w14:paraId="5BAEB681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    }</w:t>
      </w:r>
    </w:p>
    <w:p w14:paraId="589C4DE6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}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7F6564FD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{</w:t>
      </w:r>
    </w:p>
    <w:p w14:paraId="6FE04873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"scope"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[</w:t>
      </w:r>
    </w:p>
    <w:p w14:paraId="0A485E70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constant.character</w:t>
      </w:r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.escape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155BAF81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variable.language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79689FE8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keyword.operator</w:t>
      </w:r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.assignment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3DCB8264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keyword.operator</w:t>
      </w:r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.arithmetic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4355FA97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"entity.name"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547B388A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support.other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1634DD21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punctuation.separator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0513EA0C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punctuation.terminator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</w:p>
    <w:p w14:paraId="68068488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    ]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5D173BC2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"settings"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{</w:t>
      </w:r>
    </w:p>
    <w:p w14:paraId="5F5C5FF6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"foreground"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"#7A2DC0"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75DA3C14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// "</w:t>
      </w:r>
      <w:proofErr w:type="spellStart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fontStyle</w:t>
      </w:r>
      <w:proofErr w:type="spellEnd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": ""</w:t>
      </w:r>
    </w:p>
    <w:p w14:paraId="503FB1B1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    }</w:t>
      </w:r>
    </w:p>
    <w:p w14:paraId="3690B8D4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}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690F7B93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{</w:t>
      </w:r>
    </w:p>
    <w:p w14:paraId="12049916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"scope"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[</w:t>
      </w:r>
    </w:p>
    <w:p w14:paraId="55719CEF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punctuation.definition</w:t>
      </w:r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.string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029E62A8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"source.css"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113B74BE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string.quoted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30FA48DC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constant.numeric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0CC9F45F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    ]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3AB088D3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"settings"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{</w:t>
      </w:r>
    </w:p>
    <w:p w14:paraId="217DD5DB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"foreground"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"#c34fff"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7381E5CF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fontStyle</w:t>
      </w:r>
      <w:proofErr w:type="spell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""</w:t>
      </w:r>
    </w:p>
    <w:p w14:paraId="595A1954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    }</w:t>
      </w:r>
    </w:p>
    <w:p w14:paraId="708A9157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}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0EF6B10B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{</w:t>
      </w:r>
    </w:p>
    <w:p w14:paraId="28F29EFB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lastRenderedPageBreak/>
        <w:t xml:space="preserve">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"scope"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[</w:t>
      </w:r>
    </w:p>
    <w:p w14:paraId="7EC9CE8F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 xml:space="preserve">// the following elements will be in italic               </w:t>
      </w:r>
    </w:p>
    <w:p w14:paraId="1F0639D0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// "source.java",</w:t>
      </w:r>
    </w:p>
    <w:p w14:paraId="4CE4AFC3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"comment"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7C37A573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storage.modifier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// static keyword</w:t>
      </w:r>
    </w:p>
    <w:p w14:paraId="7DD33644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storage.type.php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 xml:space="preserve">// </w:t>
      </w:r>
      <w:proofErr w:type="spellStart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typehints</w:t>
      </w:r>
      <w:proofErr w:type="spellEnd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 xml:space="preserve"> in methods keyword</w:t>
      </w:r>
    </w:p>
    <w:p w14:paraId="2AD5DAE5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keyword.other.new.php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// new</w:t>
      </w:r>
    </w:p>
    <w:p w14:paraId="693B5755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entity.other</w:t>
      </w:r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.attribute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-name"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// html attributes</w:t>
      </w:r>
    </w:p>
    <w:p w14:paraId="24925769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fenced</w:t>
      </w:r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_</w:t>
      </w:r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code.block</w:t>
      </w:r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.</w:t>
      </w:r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language.markdown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// markdown language modifier</w:t>
      </w:r>
    </w:p>
    <w:p w14:paraId="1D301078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keyword.control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57F47D58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keyword.operator</w:t>
      </w:r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.logical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59798A2F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storage.type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//class keyword</w:t>
      </w:r>
    </w:p>
    <w:p w14:paraId="26B71886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entity.other</w:t>
      </w:r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.attribute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-name"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59349249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entity.name.method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50DCF0E8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keyword.control</w:t>
      </w:r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.import.ts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4712CDD2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keyword.control.import.tsx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376ECD74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"keyword.control.import.js"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30CC9EA7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"keyword.control.flow.js"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34EF3965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"keyword.control.from.js"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5879B187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keyword.control</w:t>
      </w:r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.from.ts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4F9C8014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keyword.control.from.tsx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</w:p>
    <w:p w14:paraId="41EA58A8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    ]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5657F341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"settings"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{</w:t>
      </w:r>
    </w:p>
    <w:p w14:paraId="071BF6BC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fontStyle</w:t>
      </w:r>
      <w:proofErr w:type="spell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"italic"</w:t>
      </w:r>
    </w:p>
    <w:p w14:paraId="56D52FE9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    }</w:t>
      </w:r>
    </w:p>
    <w:p w14:paraId="4B9BDE87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}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35B4B590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{</w:t>
      </w:r>
    </w:p>
    <w:p w14:paraId="70A62AF4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"scope"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[</w:t>
      </w:r>
    </w:p>
    <w:p w14:paraId="31CAC415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// the following elements will be displayed in bold</w:t>
      </w:r>
    </w:p>
    <w:p w14:paraId="4AD133C4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entity.name.type</w:t>
      </w:r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.class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// class names</w:t>
      </w:r>
    </w:p>
    <w:p w14:paraId="56BBD3BF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    ]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7EB735A7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"settings"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{</w:t>
      </w:r>
    </w:p>
    <w:p w14:paraId="55923DC1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fontStyle</w:t>
      </w:r>
      <w:proofErr w:type="spell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"bold"</w:t>
      </w:r>
    </w:p>
    <w:p w14:paraId="6657F924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    }</w:t>
      </w:r>
    </w:p>
    <w:p w14:paraId="57FDC6B9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}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3DBD8F95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{</w:t>
      </w:r>
    </w:p>
    <w:p w14:paraId="2C3A21F2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"scope"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[</w:t>
      </w:r>
    </w:p>
    <w:p w14:paraId="4D34FA15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// the following elements will be displayed in bold and italic</w:t>
      </w:r>
    </w:p>
    <w:p w14:paraId="046AE82D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entity.name.section</w:t>
      </w:r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.markdown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val="en-US" w:eastAsia="es-BO" w:bidi="ar-SA"/>
        </w:rPr>
        <w:t>// markdown headlines</w:t>
      </w:r>
    </w:p>
    <w:p w14:paraId="1459B315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eastAsia="es-BO" w:bidi="ar-SA"/>
        </w:rPr>
        <w:t>]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eastAsia="es-BO" w:bidi="ar-SA"/>
        </w:rPr>
        <w:t>,</w:t>
      </w:r>
    </w:p>
    <w:p w14:paraId="5037F0F6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eastAsia="es-BO" w:bidi="ar-SA"/>
        </w:rPr>
        <w:t xml:space="preserve">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"settings"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{</w:t>
      </w:r>
    </w:p>
    <w:p w14:paraId="0D240063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    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fontStyle</w:t>
      </w:r>
      <w:proofErr w:type="spell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""</w:t>
      </w:r>
    </w:p>
    <w:p w14:paraId="392F8279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    }</w:t>
      </w:r>
    </w:p>
    <w:p w14:paraId="6EAD31BF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    }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055A6BC5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    ]</w:t>
      </w:r>
    </w:p>
    <w:p w14:paraId="78E50FF2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}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06A1BDA4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explorer.confirmDragAndDrop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FFC58F"/>
          <w:kern w:val="0"/>
          <w:sz w:val="18"/>
          <w:szCs w:val="18"/>
          <w:lang w:val="en-US" w:eastAsia="es-BO" w:bidi="ar-SA"/>
        </w:rPr>
        <w:t>false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05F4E079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workbench.editor</w:t>
      </w:r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.</w:t>
      </w:r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empty.hint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"hidden"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1E5435A9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"[html]"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{</w:t>
      </w:r>
    </w:p>
    <w:p w14:paraId="1F9B549C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editor.defaultFormatter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esbenp.prettier</w:t>
      </w:r>
      <w:proofErr w:type="gram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-vscode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</w:t>
      </w:r>
    </w:p>
    <w:p w14:paraId="2509B1B3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}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7FF2EF5F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codeium.enableConfig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{</w:t>
      </w:r>
    </w:p>
    <w:p w14:paraId="25D61D6E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"*"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FFC58F"/>
          <w:kern w:val="0"/>
          <w:sz w:val="18"/>
          <w:szCs w:val="18"/>
          <w:lang w:val="en-US" w:eastAsia="es-BO" w:bidi="ar-SA"/>
        </w:rPr>
        <w:t>true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2233B9A3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"assembly"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FFC58F"/>
          <w:kern w:val="0"/>
          <w:sz w:val="18"/>
          <w:szCs w:val="18"/>
          <w:lang w:val="en-US" w:eastAsia="es-BO" w:bidi="ar-SA"/>
        </w:rPr>
        <w:t>true</w:t>
      </w:r>
    </w:p>
    <w:p w14:paraId="3565704B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>    }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0F91AB11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</w:p>
    <w:p w14:paraId="625C5908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lastRenderedPageBreak/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editor.minimap</w:t>
      </w:r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.size</w:t>
      </w:r>
      <w:proofErr w:type="spell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"fit"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0BD0680B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editor.minimap</w:t>
      </w:r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.enabled</w:t>
      </w:r>
      <w:proofErr w:type="spell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FFC58F"/>
          <w:kern w:val="0"/>
          <w:sz w:val="18"/>
          <w:szCs w:val="18"/>
          <w:lang w:val="en-US" w:eastAsia="es-BO" w:bidi="ar-SA"/>
        </w:rPr>
        <w:t>false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55342332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git.enableSmartCommit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FFC58F"/>
          <w:kern w:val="0"/>
          <w:sz w:val="18"/>
          <w:szCs w:val="18"/>
          <w:lang w:val="en-US" w:eastAsia="es-BO" w:bidi="ar-SA"/>
        </w:rPr>
        <w:t>true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4C370DA7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</w:p>
    <w:p w14:paraId="7713AD5C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editor.cursorBlinking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"expand"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48EE9FA0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editor.cursorStyle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val="en-US" w:eastAsia="es-BO" w:bidi="ar-SA"/>
        </w:rPr>
        <w:t>"line"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056EAB0C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</w:p>
    <w:p w14:paraId="01A4B0BF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editor.linkedEditing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FFC58F"/>
          <w:kern w:val="0"/>
          <w:sz w:val="18"/>
          <w:szCs w:val="18"/>
          <w:lang w:val="en-US" w:eastAsia="es-BO" w:bidi="ar-SA"/>
        </w:rPr>
        <w:t>true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261D4A82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eastAsia="es-BO" w:bidi="ar-SA"/>
        </w:rPr>
      </w:pP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workbench.editor</w:t>
      </w:r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.enablePreview</w:t>
      </w:r>
      <w:proofErr w:type="spell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FFC58F"/>
          <w:kern w:val="0"/>
          <w:sz w:val="18"/>
          <w:szCs w:val="18"/>
          <w:lang w:eastAsia="es-BO" w:bidi="ar-SA"/>
        </w:rPr>
        <w:t>false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eastAsia="es-BO" w:bidi="ar-SA"/>
        </w:rPr>
        <w:t>,</w:t>
      </w:r>
    </w:p>
    <w:p w14:paraId="4CC01CC4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eastAsia="es-BO" w:bidi="ar-SA"/>
        </w:rPr>
      </w:pP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files.autoSave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eastAsia="es-BO" w:bidi="ar-SA"/>
        </w:rPr>
        <w:t>"</w:t>
      </w:r>
      <w:proofErr w:type="spell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eastAsia="es-BO" w:bidi="ar-SA"/>
        </w:rPr>
        <w:t>afterDelay</w:t>
      </w:r>
      <w:proofErr w:type="spellEnd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eastAsia="es-BO" w:bidi="ar-SA"/>
        </w:rPr>
        <w:t>,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eastAsia="es-BO" w:bidi="ar-SA"/>
        </w:rPr>
        <w:t xml:space="preserve">//configurar el </w:t>
      </w:r>
      <w:proofErr w:type="spellStart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eastAsia="es-BO" w:bidi="ar-SA"/>
        </w:rPr>
        <w:t>autosave</w:t>
      </w:r>
      <w:proofErr w:type="spellEnd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eastAsia="es-BO" w:bidi="ar-SA"/>
        </w:rPr>
        <w:t xml:space="preserve"> para que se guarde cada cierto tiempo programado</w:t>
      </w:r>
    </w:p>
    <w:p w14:paraId="011C71BF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eastAsia="es-BO" w:bidi="ar-SA"/>
        </w:rPr>
      </w:pP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files.autoSaveDelay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eastAsia="es-BO" w:bidi="ar-SA"/>
        </w:rPr>
        <w:t xml:space="preserve"> </w:t>
      </w:r>
      <w:proofErr w:type="gramStart"/>
      <w:r w:rsidRPr="007832F3">
        <w:rPr>
          <w:rFonts w:ascii="Consolas" w:eastAsia="Times New Roman" w:hAnsi="Consolas" w:cs="Times New Roman"/>
          <w:color w:val="C34FFF"/>
          <w:kern w:val="0"/>
          <w:sz w:val="18"/>
          <w:szCs w:val="18"/>
          <w:lang w:eastAsia="es-BO" w:bidi="ar-SA"/>
        </w:rPr>
        <w:t>1000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eastAsia="es-BO" w:bidi="ar-SA"/>
        </w:rPr>
        <w:t>,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eastAsia="es-BO" w:bidi="ar-SA"/>
        </w:rPr>
        <w:t>/</w:t>
      </w:r>
      <w:proofErr w:type="gramEnd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eastAsia="es-BO" w:bidi="ar-SA"/>
        </w:rPr>
        <w:t>/El tiempo en el que se guardara el o los archivos es de 1000 milisegundos (1 segundo)</w:t>
      </w:r>
    </w:p>
    <w:p w14:paraId="3B4462C9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eastAsia="es-BO" w:bidi="ar-SA"/>
        </w:rPr>
      </w:pP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"</w:t>
      </w:r>
      <w:proofErr w:type="spellStart"/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files.exclude</w:t>
      </w:r>
      <w:proofErr w:type="spellEnd"/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eastAsia="es-BO" w:bidi="ar-SA"/>
        </w:rPr>
        <w:t xml:space="preserve"> {</w:t>
      </w:r>
    </w:p>
    <w:p w14:paraId="498E8DEA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"**</w:t>
      </w:r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/.git</w:t>
      </w:r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eastAsia="es-BO" w:bidi="ar-SA"/>
        </w:rPr>
        <w:t xml:space="preserve"> </w:t>
      </w:r>
      <w:proofErr w:type="gramStart"/>
      <w:r w:rsidRPr="007832F3">
        <w:rPr>
          <w:rFonts w:ascii="Consolas" w:eastAsia="Times New Roman" w:hAnsi="Consolas" w:cs="Times New Roman"/>
          <w:color w:val="FFC58F"/>
          <w:kern w:val="0"/>
          <w:sz w:val="18"/>
          <w:szCs w:val="18"/>
          <w:lang w:eastAsia="es-BO" w:bidi="ar-SA"/>
        </w:rPr>
        <w:t>false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eastAsia="es-BO" w:bidi="ar-SA"/>
        </w:rPr>
        <w:t>,</w:t>
      </w:r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eastAsia="es-BO" w:bidi="ar-SA"/>
        </w:rPr>
        <w:t>/</w:t>
      </w:r>
      <w:proofErr w:type="gramEnd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eastAsia="es-BO" w:bidi="ar-SA"/>
        </w:rPr>
        <w:t xml:space="preserve">/false para que no se oculten los archivos de git </w:t>
      </w:r>
      <w:proofErr w:type="gramStart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eastAsia="es-BO" w:bidi="ar-SA"/>
        </w:rPr>
        <w:t>y  true</w:t>
      </w:r>
      <w:proofErr w:type="gramEnd"/>
      <w:r w:rsidRPr="007832F3">
        <w:rPr>
          <w:rFonts w:ascii="Consolas" w:eastAsia="Times New Roman" w:hAnsi="Consolas" w:cs="Times New Roman"/>
          <w:i/>
          <w:iCs/>
          <w:color w:val="7285B7"/>
          <w:kern w:val="0"/>
          <w:sz w:val="18"/>
          <w:szCs w:val="18"/>
          <w:lang w:eastAsia="es-BO" w:bidi="ar-SA"/>
        </w:rPr>
        <w:t xml:space="preserve"> para que se oculten los archivos de git</w:t>
      </w:r>
    </w:p>
    <w:p w14:paraId="7CE72797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"**/.</w:t>
      </w:r>
      <w:proofErr w:type="spell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svn</w:t>
      </w:r>
      <w:proofErr w:type="spell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FFC58F"/>
          <w:kern w:val="0"/>
          <w:sz w:val="18"/>
          <w:szCs w:val="18"/>
          <w:lang w:val="en-US" w:eastAsia="es-BO" w:bidi="ar-SA"/>
        </w:rPr>
        <w:t>true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4AE6C70A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"**</w:t>
      </w:r>
      <w:proofErr w:type="gram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/.hg</w:t>
      </w:r>
      <w:proofErr w:type="gram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FFC58F"/>
          <w:kern w:val="0"/>
          <w:sz w:val="18"/>
          <w:szCs w:val="18"/>
          <w:lang w:val="en-US" w:eastAsia="es-BO" w:bidi="ar-SA"/>
        </w:rPr>
        <w:t>true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126E95CA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val="en-US"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"**/.</w:t>
      </w:r>
      <w:proofErr w:type="spell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DS_Store</w:t>
      </w:r>
      <w:proofErr w:type="spell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val="en-US"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FFC58F"/>
          <w:kern w:val="0"/>
          <w:sz w:val="18"/>
          <w:szCs w:val="18"/>
          <w:lang w:val="en-US" w:eastAsia="es-BO" w:bidi="ar-SA"/>
        </w:rPr>
        <w:t>true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val="en-US" w:eastAsia="es-BO" w:bidi="ar-SA"/>
        </w:rPr>
        <w:t>,</w:t>
      </w:r>
    </w:p>
    <w:p w14:paraId="377520FA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val="en-US" w:eastAsia="es-BO" w:bidi="ar-SA"/>
        </w:rPr>
        <w:t xml:space="preserve">    </w:t>
      </w:r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"**/</w:t>
      </w:r>
      <w:proofErr w:type="spellStart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Thumbs.db</w:t>
      </w:r>
      <w:proofErr w:type="spellEnd"/>
      <w:r w:rsidRPr="007832F3">
        <w:rPr>
          <w:rFonts w:ascii="Consolas" w:eastAsia="Times New Roman" w:hAnsi="Consolas" w:cs="Times New Roman"/>
          <w:color w:val="36F9F6"/>
          <w:kern w:val="0"/>
          <w:sz w:val="18"/>
          <w:szCs w:val="18"/>
          <w:lang w:eastAsia="es-BO" w:bidi="ar-SA"/>
        </w:rPr>
        <w:t>"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eastAsia="es-BO" w:bidi="ar-SA"/>
        </w:rPr>
        <w:t>:</w:t>
      </w: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eastAsia="es-BO" w:bidi="ar-SA"/>
        </w:rPr>
        <w:t xml:space="preserve"> </w:t>
      </w:r>
      <w:r w:rsidRPr="007832F3">
        <w:rPr>
          <w:rFonts w:ascii="Consolas" w:eastAsia="Times New Roman" w:hAnsi="Consolas" w:cs="Times New Roman"/>
          <w:color w:val="FFC58F"/>
          <w:kern w:val="0"/>
          <w:sz w:val="18"/>
          <w:szCs w:val="18"/>
          <w:lang w:eastAsia="es-BO" w:bidi="ar-SA"/>
        </w:rPr>
        <w:t>true</w:t>
      </w:r>
    </w:p>
    <w:p w14:paraId="237EF24F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eastAsia="es-BO" w:bidi="ar-SA"/>
        </w:rPr>
        <w:t>}</w:t>
      </w:r>
      <w:r w:rsidRPr="007832F3">
        <w:rPr>
          <w:rFonts w:ascii="Consolas" w:eastAsia="Times New Roman" w:hAnsi="Consolas" w:cs="Times New Roman"/>
          <w:color w:val="7A2DC0"/>
          <w:kern w:val="0"/>
          <w:sz w:val="18"/>
          <w:szCs w:val="18"/>
          <w:lang w:eastAsia="es-BO" w:bidi="ar-SA"/>
        </w:rPr>
        <w:t>,</w:t>
      </w:r>
    </w:p>
    <w:p w14:paraId="58229238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eastAsia="es-BO" w:bidi="ar-SA"/>
        </w:rPr>
      </w:pPr>
    </w:p>
    <w:p w14:paraId="41506029" w14:textId="77777777" w:rsidR="007832F3" w:rsidRPr="007832F3" w:rsidRDefault="007832F3" w:rsidP="007832F3">
      <w:pPr>
        <w:shd w:val="clear" w:color="auto" w:fill="002451"/>
        <w:suppressAutoHyphens w:val="0"/>
        <w:autoSpaceDN/>
        <w:spacing w:line="240" w:lineRule="atLeast"/>
        <w:textAlignment w:val="auto"/>
        <w:rPr>
          <w:rFonts w:ascii="Consolas" w:eastAsia="Times New Roman" w:hAnsi="Consolas" w:cs="Times New Roman"/>
          <w:color w:val="FFFFFF"/>
          <w:kern w:val="0"/>
          <w:sz w:val="18"/>
          <w:szCs w:val="18"/>
          <w:lang w:eastAsia="es-BO" w:bidi="ar-SA"/>
        </w:rPr>
      </w:pPr>
      <w:r w:rsidRPr="007832F3">
        <w:rPr>
          <w:rFonts w:ascii="Consolas" w:eastAsia="Times New Roman" w:hAnsi="Consolas" w:cs="Times New Roman"/>
          <w:color w:val="66D9EF"/>
          <w:kern w:val="0"/>
          <w:sz w:val="18"/>
          <w:szCs w:val="18"/>
          <w:lang w:eastAsia="es-BO" w:bidi="ar-SA"/>
        </w:rPr>
        <w:t>}</w:t>
      </w:r>
    </w:p>
    <w:p w14:paraId="0F21C842" w14:textId="77777777" w:rsidR="00DD241C" w:rsidRDefault="00DD241C">
      <w:pPr>
        <w:pStyle w:val="Standard"/>
        <w:ind w:left="360"/>
        <w:rPr>
          <w:color w:val="000000"/>
          <w:u w:val="single"/>
        </w:rPr>
      </w:pPr>
    </w:p>
    <w:p w14:paraId="4BF9E4F9" w14:textId="2C6F6AEF" w:rsidR="00613F1F" w:rsidRDefault="00613F1F" w:rsidP="00613F1F">
      <w:pPr>
        <w:pStyle w:val="Standard"/>
        <w:numPr>
          <w:ilvl w:val="0"/>
          <w:numId w:val="4"/>
        </w:numPr>
        <w:rPr>
          <w:color w:val="000000"/>
        </w:rPr>
      </w:pPr>
      <w:r w:rsidRPr="00613F1F">
        <w:rPr>
          <w:color w:val="000000"/>
        </w:rPr>
        <w:t>ATAJOS DE TECLADO</w:t>
      </w:r>
      <w:r w:rsidR="00921000">
        <w:rPr>
          <w:color w:val="000000"/>
        </w:rPr>
        <w:t>(</w:t>
      </w:r>
      <w:proofErr w:type="spellStart"/>
      <w:r w:rsidR="00921000">
        <w:rPr>
          <w:color w:val="000000"/>
        </w:rPr>
        <w:t>Shortcuts</w:t>
      </w:r>
      <w:proofErr w:type="spellEnd"/>
      <w:r w:rsidR="00921000">
        <w:rPr>
          <w:color w:val="000000"/>
        </w:rPr>
        <w:t>)</w:t>
      </w:r>
    </w:p>
    <w:p w14:paraId="104C94AB" w14:textId="72668D6C" w:rsidR="00613F1F" w:rsidRDefault="0054382E" w:rsidP="00C06D42">
      <w:pPr>
        <w:pStyle w:val="Standard"/>
        <w:ind w:left="720"/>
        <w:rPr>
          <w:color w:val="000000"/>
          <w:lang w:val="en-US"/>
        </w:rPr>
      </w:pPr>
      <w:r w:rsidRPr="0054382E">
        <w:rPr>
          <w:color w:val="000000"/>
          <w:lang w:val="en-US"/>
        </w:rPr>
        <w:t>CRTL +S = Guardar archiv</w:t>
      </w:r>
      <w:r>
        <w:rPr>
          <w:color w:val="000000"/>
          <w:lang w:val="en-US"/>
        </w:rPr>
        <w:t>o</w:t>
      </w:r>
      <w:r w:rsidRPr="0054382E">
        <w:rPr>
          <w:color w:val="000000"/>
          <w:lang w:val="en-US"/>
        </w:rPr>
        <w:t>(s)</w:t>
      </w:r>
    </w:p>
    <w:p w14:paraId="2ABB9CC4" w14:textId="2D251823" w:rsidR="0054382E" w:rsidRDefault="0054382E" w:rsidP="0054382E">
      <w:pPr>
        <w:pStyle w:val="Standard"/>
        <w:ind w:left="720"/>
        <w:rPr>
          <w:color w:val="000000"/>
        </w:rPr>
      </w:pPr>
      <w:r>
        <w:rPr>
          <w:color w:val="000000"/>
        </w:rPr>
        <w:t>CRTL +</w:t>
      </w:r>
      <w:r>
        <w:rPr>
          <w:color w:val="000000"/>
        </w:rPr>
        <w:t>O</w:t>
      </w:r>
      <w:r>
        <w:rPr>
          <w:color w:val="000000"/>
        </w:rPr>
        <w:t xml:space="preserve"> =</w:t>
      </w:r>
      <w:r>
        <w:rPr>
          <w:color w:val="000000"/>
        </w:rPr>
        <w:t>Abrir un archivo</w:t>
      </w:r>
    </w:p>
    <w:p w14:paraId="18853764" w14:textId="0C0847A7" w:rsidR="0054382E" w:rsidRPr="00613F1F" w:rsidRDefault="0054382E" w:rsidP="0054382E">
      <w:pPr>
        <w:pStyle w:val="Standard"/>
        <w:ind w:left="720"/>
        <w:rPr>
          <w:color w:val="000000"/>
        </w:rPr>
      </w:pPr>
      <w:r>
        <w:rPr>
          <w:color w:val="000000"/>
        </w:rPr>
        <w:t>CRTL +S</w:t>
      </w:r>
      <w:r>
        <w:rPr>
          <w:color w:val="000000"/>
        </w:rPr>
        <w:t>HIFT+P</w:t>
      </w:r>
      <w:r>
        <w:rPr>
          <w:color w:val="000000"/>
        </w:rPr>
        <w:t xml:space="preserve"> =</w:t>
      </w:r>
      <w:r>
        <w:rPr>
          <w:color w:val="000000"/>
        </w:rPr>
        <w:t>Abrir la paleta de comandos</w:t>
      </w:r>
    </w:p>
    <w:p w14:paraId="34B185BF" w14:textId="56D6C98E" w:rsidR="0054382E" w:rsidRDefault="0054382E" w:rsidP="0054382E">
      <w:pPr>
        <w:pStyle w:val="Standard"/>
        <w:ind w:left="720"/>
        <w:rPr>
          <w:color w:val="000000"/>
        </w:rPr>
      </w:pPr>
      <w:r>
        <w:rPr>
          <w:color w:val="000000"/>
        </w:rPr>
        <w:t>CRTL +S</w:t>
      </w:r>
      <w:r>
        <w:rPr>
          <w:color w:val="000000"/>
        </w:rPr>
        <w:t>HIFT+N</w:t>
      </w:r>
      <w:r>
        <w:rPr>
          <w:color w:val="000000"/>
        </w:rPr>
        <w:t xml:space="preserve"> =</w:t>
      </w:r>
      <w:r>
        <w:rPr>
          <w:color w:val="000000"/>
        </w:rPr>
        <w:t>Abrir una nueva ventana o instancia de Vscode</w:t>
      </w:r>
    </w:p>
    <w:p w14:paraId="65B179F5" w14:textId="6A4684A8" w:rsidR="009A5CD7" w:rsidRDefault="009A5CD7" w:rsidP="009A5CD7">
      <w:pPr>
        <w:pStyle w:val="Standard"/>
        <w:ind w:left="720"/>
        <w:rPr>
          <w:color w:val="000000"/>
        </w:rPr>
      </w:pPr>
      <w:r>
        <w:rPr>
          <w:color w:val="000000"/>
        </w:rPr>
        <w:t>CRTL +</w:t>
      </w:r>
      <w:r>
        <w:rPr>
          <w:color w:val="000000"/>
        </w:rPr>
        <w:t>W</w:t>
      </w:r>
      <w:r>
        <w:rPr>
          <w:color w:val="000000"/>
        </w:rPr>
        <w:t xml:space="preserve"> =</w:t>
      </w:r>
      <w:r>
        <w:rPr>
          <w:color w:val="000000"/>
        </w:rPr>
        <w:t>Cerrar pestañas abiertas en Vscode</w:t>
      </w:r>
    </w:p>
    <w:p w14:paraId="1B68FB07" w14:textId="315D4A4E" w:rsidR="009A5CD7" w:rsidRPr="009D38B9" w:rsidRDefault="009D38B9" w:rsidP="009A5CD7">
      <w:pPr>
        <w:pStyle w:val="Standard"/>
        <w:ind w:left="720"/>
        <w:rPr>
          <w:color w:val="000000"/>
          <w:lang w:val="en-US"/>
        </w:rPr>
      </w:pPr>
      <w:r w:rsidRPr="009D38B9">
        <w:rPr>
          <w:color w:val="000000"/>
        </w:rPr>
        <w:t>CRTL +</w:t>
      </w:r>
      <w:r w:rsidRPr="009D38B9">
        <w:rPr>
          <w:color w:val="000000"/>
        </w:rPr>
        <w:t>K</w:t>
      </w:r>
      <w:r w:rsidRPr="009D38B9">
        <w:rPr>
          <w:color w:val="000000"/>
        </w:rPr>
        <w:t>+</w:t>
      </w:r>
      <w:r w:rsidRPr="009D38B9">
        <w:rPr>
          <w:color w:val="000000"/>
        </w:rPr>
        <w:t>C= Comentar línea de</w:t>
      </w:r>
      <w:r>
        <w:rPr>
          <w:color w:val="000000"/>
        </w:rPr>
        <w:t xml:space="preserve"> código</w:t>
      </w:r>
    </w:p>
    <w:p w14:paraId="4FB0A9F1" w14:textId="7D620913" w:rsidR="009D38B9" w:rsidRDefault="009D38B9" w:rsidP="009A5CD7">
      <w:pPr>
        <w:pStyle w:val="Standard"/>
        <w:ind w:left="720"/>
        <w:rPr>
          <w:color w:val="000000"/>
          <w:lang w:val="es-ES"/>
        </w:rPr>
      </w:pPr>
      <w:r>
        <w:rPr>
          <w:color w:val="000000"/>
        </w:rPr>
        <w:t>SHIFT</w:t>
      </w:r>
      <w:r>
        <w:rPr>
          <w:color w:val="000000"/>
        </w:rPr>
        <w:t>+ALT</w:t>
      </w:r>
      <w:r>
        <w:rPr>
          <w:color w:val="000000"/>
          <w:lang w:val="es-ES"/>
        </w:rPr>
        <w:t>= Para copiar la misma línea de código ya sea arriba o debajo de una forma más rápida</w:t>
      </w:r>
    </w:p>
    <w:p w14:paraId="3CBE255B" w14:textId="7B8977E7" w:rsidR="009D38B9" w:rsidRPr="009D38B9" w:rsidRDefault="00F63C14" w:rsidP="009A5CD7">
      <w:pPr>
        <w:pStyle w:val="Standard"/>
        <w:ind w:left="720"/>
        <w:rPr>
          <w:color w:val="000000"/>
          <w:lang w:val="es-ES"/>
        </w:rPr>
      </w:pPr>
      <w:r w:rsidRPr="00F63C14">
        <w:rPr>
          <w:color w:val="000000"/>
        </w:rPr>
        <w:t xml:space="preserve">ALT </w:t>
      </w:r>
      <w:r>
        <w:rPr>
          <w:color w:val="000000"/>
          <w:lang w:val="es-ES"/>
        </w:rPr>
        <w:t>(tenerlo presionado ya sea con la flecha para *arriba o abajo</w:t>
      </w:r>
      <w:proofErr w:type="gramStart"/>
      <w:r>
        <w:rPr>
          <w:color w:val="000000"/>
          <w:lang w:val="es-ES"/>
        </w:rPr>
        <w:t>*)=</w:t>
      </w:r>
      <w:proofErr w:type="gramEnd"/>
      <w:r>
        <w:rPr>
          <w:color w:val="000000"/>
          <w:lang w:val="es-ES"/>
        </w:rPr>
        <w:t xml:space="preserve"> Para mover esa línea de código donde yo quiera, según mantenga presionado con la flecha de arriba para mover hacia arriba o abajo para moverlo hace abajo</w:t>
      </w:r>
      <w:r w:rsidR="009D38B9">
        <w:rPr>
          <w:color w:val="000000"/>
          <w:lang w:val="es-ES"/>
        </w:rPr>
        <w:t xml:space="preserve"> </w:t>
      </w:r>
    </w:p>
    <w:p w14:paraId="4015CDE6" w14:textId="280FC4A1" w:rsidR="0054382E" w:rsidRPr="009D38B9" w:rsidRDefault="00330F24" w:rsidP="0054382E">
      <w:pPr>
        <w:pStyle w:val="Standard"/>
        <w:ind w:left="720"/>
        <w:rPr>
          <w:color w:val="000000"/>
        </w:rPr>
      </w:pPr>
      <w:r>
        <w:rPr>
          <w:color w:val="000000"/>
        </w:rPr>
        <w:t xml:space="preserve">CRTL </w:t>
      </w:r>
      <w:r w:rsidR="00F71CBC">
        <w:rPr>
          <w:color w:val="000000"/>
        </w:rPr>
        <w:t>+,</w:t>
      </w:r>
      <w:r>
        <w:rPr>
          <w:color w:val="000000"/>
        </w:rPr>
        <w:t xml:space="preserve"> =</w:t>
      </w:r>
      <w:r>
        <w:rPr>
          <w:color w:val="000000"/>
        </w:rPr>
        <w:t xml:space="preserve">Nos abre una ventana de configuración de Vscode (lo mismo que la paleta de </w:t>
      </w:r>
      <w:r w:rsidR="00645C53">
        <w:rPr>
          <w:color w:val="000000"/>
        </w:rPr>
        <w:t>comandos,</w:t>
      </w:r>
      <w:r>
        <w:rPr>
          <w:color w:val="000000"/>
        </w:rPr>
        <w:t xml:space="preserve"> pero aquí ya muestra todo lo que esta para configurar más sus selecciones múltiples para que el usuario elija que desea modificar de los objetos y así también sus propiedades)</w:t>
      </w:r>
    </w:p>
    <w:p w14:paraId="4F3A55B7" w14:textId="14995B1F" w:rsidR="00505BF8" w:rsidRPr="009D38B9" w:rsidRDefault="00781948" w:rsidP="00A672A9">
      <w:pPr>
        <w:pStyle w:val="Standard"/>
        <w:ind w:left="720"/>
        <w:rPr>
          <w:color w:val="000000"/>
        </w:rPr>
      </w:pPr>
      <w:r>
        <w:rPr>
          <w:color w:val="000000"/>
        </w:rPr>
        <w:t>CRTL</w:t>
      </w:r>
      <w:r w:rsidR="00921000">
        <w:rPr>
          <w:color w:val="000000"/>
        </w:rPr>
        <w:t xml:space="preserve"> +</w:t>
      </w:r>
      <w:r>
        <w:rPr>
          <w:color w:val="000000"/>
        </w:rPr>
        <w:t>ALT+ flecha de abajo</w:t>
      </w:r>
      <w:r w:rsidR="00921000">
        <w:rPr>
          <w:color w:val="000000"/>
        </w:rPr>
        <w:t>=</w:t>
      </w:r>
      <w:r w:rsidR="00921000">
        <w:rPr>
          <w:color w:val="000000"/>
        </w:rPr>
        <w:t>Para identar</w:t>
      </w:r>
      <w:r>
        <w:rPr>
          <w:color w:val="000000"/>
        </w:rPr>
        <w:t xml:space="preserve"> un grupo o conjunto de líneas de </w:t>
      </w:r>
      <w:r w:rsidR="00921000">
        <w:rPr>
          <w:color w:val="000000"/>
        </w:rPr>
        <w:t>código</w:t>
      </w:r>
      <w:r w:rsidR="00A672A9">
        <w:rPr>
          <w:color w:val="000000"/>
        </w:rPr>
        <w:t xml:space="preserve"> una debajo de la otra, de una manera </w:t>
      </w:r>
      <w:r w:rsidR="00921000">
        <w:rPr>
          <w:color w:val="000000"/>
        </w:rPr>
        <w:t>más</w:t>
      </w:r>
      <w:r w:rsidR="00921000">
        <w:rPr>
          <w:color w:val="000000"/>
        </w:rPr>
        <w:t xml:space="preserve"> rápid</w:t>
      </w:r>
      <w:r w:rsidR="00A672A9">
        <w:rPr>
          <w:color w:val="000000"/>
        </w:rPr>
        <w:t>a.</w:t>
      </w:r>
      <w:r w:rsidR="00921000">
        <w:rPr>
          <w:color w:val="000000"/>
        </w:rPr>
        <w:t xml:space="preserve"> (</w:t>
      </w:r>
      <w:r w:rsidR="00921000" w:rsidRPr="00921000">
        <w:rPr>
          <w:color w:val="000000"/>
        </w:rPr>
        <w:t>Identar código es organizarlo usando espacios o tabulaciones al inicio de cada línea para que sea más claro y fácil de leer, mostrando la estructura y jerarquía del programa.</w:t>
      </w:r>
      <w:r w:rsidR="00505BF8">
        <w:rPr>
          <w:color w:val="000000"/>
        </w:rPr>
        <w:t>): Con el atajo este</w:t>
      </w:r>
      <w:r w:rsidR="00073480">
        <w:rPr>
          <w:color w:val="000000"/>
        </w:rPr>
        <w:t>,</w:t>
      </w:r>
      <w:r w:rsidR="00505BF8">
        <w:rPr>
          <w:color w:val="000000"/>
        </w:rPr>
        <w:t xml:space="preserve"> se crea múltiples cursores y por ende puedo escribir, tabular, borrar, etc. en las líneas seleccionadas al mismo tiempo </w:t>
      </w:r>
    </w:p>
    <w:p w14:paraId="59B89050" w14:textId="50B93449" w:rsidR="0054382E" w:rsidRPr="009D38B9" w:rsidRDefault="00A672A9" w:rsidP="0054382E">
      <w:pPr>
        <w:pStyle w:val="Standard"/>
        <w:ind w:left="720"/>
        <w:rPr>
          <w:color w:val="000000"/>
        </w:rPr>
      </w:pPr>
      <w:r>
        <w:rPr>
          <w:color w:val="000000"/>
        </w:rPr>
        <w:t>ALT+</w:t>
      </w:r>
      <w:r>
        <w:rPr>
          <w:color w:val="000000"/>
        </w:rPr>
        <w:t xml:space="preserve"> click del mouse en donde queremos que se cree el cursor</w:t>
      </w:r>
      <w:r>
        <w:rPr>
          <w:color w:val="000000"/>
        </w:rPr>
        <w:t>=</w:t>
      </w:r>
      <w:r>
        <w:rPr>
          <w:color w:val="000000"/>
        </w:rPr>
        <w:t xml:space="preserve">Para el mismo caso de arriba, solo que esto nos sirve para cuando queremos seleccionar líneas de código que no estén juntas o una debajo de otra, sino que estén separadas por unas cuantas líneas de código ya sea por arriba o debajo. </w:t>
      </w:r>
    </w:p>
    <w:p w14:paraId="019ACD1E" w14:textId="62DAB943" w:rsidR="0054382E" w:rsidRPr="00762CCF" w:rsidRDefault="00762CCF" w:rsidP="00C06D42">
      <w:pPr>
        <w:pStyle w:val="Standard"/>
        <w:ind w:left="720"/>
        <w:rPr>
          <w:color w:val="000000"/>
        </w:rPr>
      </w:pPr>
      <w:r w:rsidRPr="00762CCF">
        <w:rPr>
          <w:color w:val="000000"/>
        </w:rPr>
        <w:t>CRTL +</w:t>
      </w:r>
      <w:r w:rsidRPr="00762CCF">
        <w:rPr>
          <w:color w:val="000000"/>
        </w:rPr>
        <w:t>F=Buscar u</w:t>
      </w:r>
      <w:r>
        <w:rPr>
          <w:color w:val="000000"/>
        </w:rPr>
        <w:t>na palabra</w:t>
      </w:r>
    </w:p>
    <w:p w14:paraId="4BF4502F" w14:textId="55EC5B1F" w:rsidR="0054382E" w:rsidRDefault="00762CCF" w:rsidP="00C06D42">
      <w:pPr>
        <w:pStyle w:val="Standard"/>
        <w:ind w:left="720"/>
        <w:rPr>
          <w:color w:val="000000"/>
        </w:rPr>
      </w:pPr>
      <w:r w:rsidRPr="00762CCF">
        <w:rPr>
          <w:color w:val="000000"/>
        </w:rPr>
        <w:t>CRTL +</w:t>
      </w:r>
      <w:r w:rsidRPr="00762CCF">
        <w:rPr>
          <w:color w:val="000000"/>
        </w:rPr>
        <w:t>H=</w:t>
      </w:r>
      <w:r>
        <w:rPr>
          <w:color w:val="000000"/>
        </w:rPr>
        <w:t>Reemplazar la palabra buscada</w:t>
      </w:r>
    </w:p>
    <w:p w14:paraId="62C09BDC" w14:textId="55769442" w:rsidR="00762CCF" w:rsidRPr="004804AA" w:rsidRDefault="00842F1B" w:rsidP="00C06D42">
      <w:pPr>
        <w:pStyle w:val="Standard"/>
        <w:ind w:left="720"/>
        <w:rPr>
          <w:color w:val="000000"/>
        </w:rPr>
      </w:pPr>
      <w:r>
        <w:rPr>
          <w:color w:val="000000"/>
        </w:rPr>
        <w:t xml:space="preserve">“Seleccionar la palabra a </w:t>
      </w:r>
      <w:r w:rsidR="004804AA">
        <w:rPr>
          <w:color w:val="000000"/>
        </w:rPr>
        <w:t>reemplazar” +</w:t>
      </w:r>
      <w:r>
        <w:rPr>
          <w:color w:val="000000"/>
        </w:rPr>
        <w:t xml:space="preserve"> </w:t>
      </w:r>
      <w:r w:rsidR="00F42069">
        <w:rPr>
          <w:color w:val="000000"/>
        </w:rPr>
        <w:t>CRTL +SHIFT+</w:t>
      </w:r>
      <w:r w:rsidR="00F42069">
        <w:rPr>
          <w:color w:val="000000"/>
        </w:rPr>
        <w:t>L=</w:t>
      </w:r>
      <w:r w:rsidR="00F71CBC">
        <w:rPr>
          <w:color w:val="000000"/>
        </w:rPr>
        <w:t xml:space="preserve">Reemplaza de una forma más rápida </w:t>
      </w:r>
      <w:r>
        <w:rPr>
          <w:color w:val="000000"/>
        </w:rPr>
        <w:t>“</w:t>
      </w:r>
      <w:r w:rsidR="00F71CBC">
        <w:rPr>
          <w:color w:val="000000"/>
        </w:rPr>
        <w:t>una palabra</w:t>
      </w:r>
      <w:r>
        <w:rPr>
          <w:color w:val="000000"/>
        </w:rPr>
        <w:t>”</w:t>
      </w:r>
      <w:r w:rsidR="00F71CBC">
        <w:rPr>
          <w:color w:val="000000"/>
        </w:rPr>
        <w:t xml:space="preserve"> que está en diferentes líneas de </w:t>
      </w:r>
      <w:r w:rsidR="004804AA">
        <w:rPr>
          <w:color w:val="000000"/>
        </w:rPr>
        <w:t>código.</w:t>
      </w:r>
    </w:p>
    <w:p w14:paraId="02F0AC9B" w14:textId="2CEB0992" w:rsidR="004804AA" w:rsidRDefault="004804AA" w:rsidP="004804AA">
      <w:pPr>
        <w:pStyle w:val="Standard"/>
        <w:ind w:left="720"/>
        <w:rPr>
          <w:color w:val="000000"/>
        </w:rPr>
      </w:pPr>
      <w:r>
        <w:rPr>
          <w:color w:val="000000"/>
        </w:rPr>
        <w:lastRenderedPageBreak/>
        <w:t>CRTL +SHIFT+</w:t>
      </w:r>
      <w:r>
        <w:rPr>
          <w:color w:val="000000"/>
        </w:rPr>
        <w:t xml:space="preserve"> [</w:t>
      </w:r>
      <w:r>
        <w:rPr>
          <w:color w:val="000000"/>
        </w:rPr>
        <w:t xml:space="preserve"> =</w:t>
      </w:r>
      <w:r w:rsidR="00567BDD">
        <w:rPr>
          <w:color w:val="000000"/>
        </w:rPr>
        <w:t xml:space="preserve"> Para plegar etiquetas de html o bloques de </w:t>
      </w:r>
      <w:r w:rsidR="006B277E">
        <w:rPr>
          <w:color w:val="000000"/>
        </w:rPr>
        <w:t>código</w:t>
      </w:r>
      <w:r w:rsidR="00567BDD">
        <w:rPr>
          <w:color w:val="000000"/>
        </w:rPr>
        <w:t>.</w:t>
      </w:r>
    </w:p>
    <w:p w14:paraId="268FFF8C" w14:textId="3E403DB8" w:rsidR="00567BDD" w:rsidRDefault="0055724F" w:rsidP="004804AA">
      <w:pPr>
        <w:pStyle w:val="Standard"/>
        <w:ind w:left="720"/>
        <w:rPr>
          <w:color w:val="000000"/>
        </w:rPr>
      </w:pPr>
      <w:r>
        <w:rPr>
          <w:color w:val="000000"/>
        </w:rPr>
        <w:t>CRTL +SHIFT</w:t>
      </w:r>
      <w:r w:rsidR="00BB187F">
        <w:rPr>
          <w:color w:val="000000"/>
        </w:rPr>
        <w:t>+]</w:t>
      </w:r>
      <w:r>
        <w:rPr>
          <w:color w:val="000000"/>
        </w:rPr>
        <w:t xml:space="preserve"> = Para </w:t>
      </w:r>
      <w:r>
        <w:rPr>
          <w:color w:val="000000"/>
        </w:rPr>
        <w:t>des</w:t>
      </w:r>
      <w:r>
        <w:rPr>
          <w:color w:val="000000"/>
        </w:rPr>
        <w:t>plegar etiquetas de html o bloques de código.</w:t>
      </w:r>
    </w:p>
    <w:p w14:paraId="69FAA4A3" w14:textId="6E32F176" w:rsidR="00AB3351" w:rsidRDefault="00AB3351" w:rsidP="004804AA">
      <w:pPr>
        <w:pStyle w:val="Standard"/>
        <w:ind w:left="720"/>
        <w:rPr>
          <w:color w:val="000000"/>
        </w:rPr>
      </w:pPr>
      <w:r>
        <w:rPr>
          <w:color w:val="000000"/>
        </w:rPr>
        <w:t>CRTL+K</w:t>
      </w:r>
      <w:r w:rsidR="00912483">
        <w:rPr>
          <w:color w:val="000000"/>
        </w:rPr>
        <w:t>(suelto)</w:t>
      </w:r>
      <w:r>
        <w:rPr>
          <w:color w:val="000000"/>
        </w:rPr>
        <w:t>+Z= Para poner Vscode en “</w:t>
      </w:r>
      <w:r w:rsidR="004718D8">
        <w:rPr>
          <w:color w:val="000000"/>
        </w:rPr>
        <w:t>ZENMODE” (</w:t>
      </w:r>
      <w:r w:rsidR="008F6E1B">
        <w:rPr>
          <w:color w:val="000000"/>
        </w:rPr>
        <w:t>obviamente esto puedo configurar como quiero que me aparezca el zenmode a mí</w:t>
      </w:r>
      <w:r w:rsidR="00700A6C">
        <w:rPr>
          <w:color w:val="000000"/>
        </w:rPr>
        <w:t>(personalizarlo</w:t>
      </w:r>
      <w:r w:rsidR="004718D8">
        <w:rPr>
          <w:color w:val="000000"/>
        </w:rPr>
        <w:t>), en</w:t>
      </w:r>
      <w:r w:rsidR="008F6E1B">
        <w:rPr>
          <w:color w:val="000000"/>
        </w:rPr>
        <w:t xml:space="preserve"> </w:t>
      </w:r>
      <w:r w:rsidR="004718D8">
        <w:rPr>
          <w:color w:val="000000"/>
        </w:rPr>
        <w:t>settings. json</w:t>
      </w:r>
      <w:r w:rsidR="008F6E1B">
        <w:rPr>
          <w:color w:val="000000"/>
        </w:rPr>
        <w:t>.</w:t>
      </w:r>
    </w:p>
    <w:p w14:paraId="74017186" w14:textId="332109B4" w:rsidR="004718D8" w:rsidRDefault="004718D8" w:rsidP="004718D8">
      <w:pPr>
        <w:pStyle w:val="Standard"/>
        <w:ind w:left="720"/>
        <w:rPr>
          <w:color w:val="000000"/>
        </w:rPr>
      </w:pPr>
      <w:r>
        <w:rPr>
          <w:color w:val="000000"/>
        </w:rPr>
        <w:t xml:space="preserve">CRTL +SHIFT+ </w:t>
      </w:r>
      <w:r>
        <w:rPr>
          <w:color w:val="000000"/>
        </w:rPr>
        <w:t xml:space="preserve">M= Para abrir el editor de problemas, donde se ven los errores que se tiene en el código. </w:t>
      </w:r>
    </w:p>
    <w:p w14:paraId="069FBA92" w14:textId="12149AF0" w:rsidR="004718D8" w:rsidRDefault="009128E9" w:rsidP="009128E9">
      <w:pPr>
        <w:pStyle w:val="Standard"/>
        <w:numPr>
          <w:ilvl w:val="0"/>
          <w:numId w:val="4"/>
        </w:numPr>
        <w:rPr>
          <w:color w:val="000000"/>
        </w:rPr>
      </w:pPr>
      <w:r>
        <w:rPr>
          <w:color w:val="000000"/>
        </w:rPr>
        <w:t>SNIPPETS</w:t>
      </w:r>
    </w:p>
    <w:p w14:paraId="047305FA" w14:textId="7D98EE4A" w:rsidR="009128E9" w:rsidRDefault="00454168" w:rsidP="009128E9">
      <w:pPr>
        <w:pStyle w:val="Standard"/>
        <w:ind w:left="720"/>
        <w:rPr>
          <w:color w:val="000000"/>
        </w:rPr>
      </w:pPr>
      <w:r w:rsidRPr="00454168">
        <w:rPr>
          <w:color w:val="000000"/>
        </w:rPr>
        <w:t>En Visual Studio Code, un **snippet** es un fragmento de código predefinido que puedes insertar rápidamente en tus archivos para ahorrar tiempo y escribir código más rápido. Puedes usar snippets ya incluidos o crear los tuyos personalizados.</w:t>
      </w:r>
    </w:p>
    <w:p w14:paraId="1B7F4820" w14:textId="2A989EB6" w:rsidR="00454168" w:rsidRDefault="00AA49E5" w:rsidP="009128E9">
      <w:pPr>
        <w:pStyle w:val="Standard"/>
        <w:ind w:left="720"/>
        <w:rPr>
          <w:color w:val="000000"/>
        </w:rPr>
      </w:pPr>
      <w:r>
        <w:rPr>
          <w:color w:val="000000"/>
        </w:rPr>
        <w:t xml:space="preserve">ESTE APARTADO VERLO E INVESTIGAR DESPUES DE APRENDER </w:t>
      </w:r>
      <w:r w:rsidR="006C3169">
        <w:rPr>
          <w:color w:val="000000"/>
        </w:rPr>
        <w:t xml:space="preserve">Y TENER MAS PRACTICA </w:t>
      </w:r>
      <w:r>
        <w:rPr>
          <w:color w:val="000000"/>
        </w:rPr>
        <w:t>EN CODIFICAR EN LENGUAJES Y FRAMEWORK</w:t>
      </w:r>
      <w:r w:rsidR="006C3169">
        <w:rPr>
          <w:color w:val="000000"/>
        </w:rPr>
        <w:t xml:space="preserve">, </w:t>
      </w:r>
      <w:r w:rsidR="00D40C90">
        <w:rPr>
          <w:color w:val="000000"/>
        </w:rPr>
        <w:t xml:space="preserve">YA QUE </w:t>
      </w:r>
      <w:r w:rsidR="006C3169">
        <w:rPr>
          <w:color w:val="000000"/>
        </w:rPr>
        <w:t>LOS SNIPPETS SON</w:t>
      </w:r>
      <w:r>
        <w:rPr>
          <w:color w:val="000000"/>
        </w:rPr>
        <w:t xml:space="preserve"> DE MUCHA AYUDA.</w:t>
      </w:r>
    </w:p>
    <w:p w14:paraId="310E8E69" w14:textId="2B13EB45" w:rsidR="0052324C" w:rsidRDefault="0052324C" w:rsidP="0052324C">
      <w:pPr>
        <w:pStyle w:val="Standard"/>
        <w:numPr>
          <w:ilvl w:val="0"/>
          <w:numId w:val="4"/>
        </w:numPr>
        <w:rPr>
          <w:color w:val="000000"/>
        </w:rPr>
      </w:pPr>
      <w:r>
        <w:rPr>
          <w:color w:val="000000"/>
        </w:rPr>
        <w:t>EMMET</w:t>
      </w:r>
    </w:p>
    <w:p w14:paraId="3F490FAE" w14:textId="33772A0A" w:rsidR="0052324C" w:rsidRDefault="002D64A7" w:rsidP="00D62618">
      <w:pPr>
        <w:pStyle w:val="Standard"/>
        <w:ind w:left="720"/>
        <w:rPr>
          <w:color w:val="000000"/>
        </w:rPr>
      </w:pPr>
      <w:r w:rsidRPr="002D64A7">
        <w:rPr>
          <w:color w:val="000000"/>
        </w:rPr>
        <w:t>**Emmet** es una herramienta integrada en Visual Studio Code que permite escribir abreviaturas cortas y expandirlas automáticamente en código HTML, CSS y otros lenguajes, ahorrando tiempo y facilitando la escritura de código repetitivo.</w:t>
      </w:r>
    </w:p>
    <w:p w14:paraId="2A35AE09" w14:textId="77777777" w:rsidR="002D64A7" w:rsidRDefault="002D64A7" w:rsidP="002D64A7">
      <w:pPr>
        <w:pStyle w:val="Standard"/>
        <w:ind w:left="720"/>
        <w:rPr>
          <w:color w:val="000000"/>
        </w:rPr>
      </w:pPr>
    </w:p>
    <w:p w14:paraId="3F8B14EC" w14:textId="1AA43FF1" w:rsidR="002D64A7" w:rsidRPr="002D64A7" w:rsidRDefault="002D64A7" w:rsidP="002D64A7">
      <w:pPr>
        <w:pStyle w:val="Standard"/>
        <w:ind w:left="720"/>
        <w:rPr>
          <w:color w:val="000000"/>
        </w:rPr>
      </w:pPr>
      <w:r w:rsidRPr="002D64A7">
        <w:rPr>
          <w:color w:val="000000"/>
        </w:rPr>
        <w:t>Aquí tienes un ejemplo sencillo de un snippet usando Emmet en HTML:</w:t>
      </w:r>
    </w:p>
    <w:p w14:paraId="55AE7CBC" w14:textId="77777777" w:rsidR="002D64A7" w:rsidRPr="002D64A7" w:rsidRDefault="002D64A7" w:rsidP="002D64A7">
      <w:pPr>
        <w:pStyle w:val="Standard"/>
        <w:ind w:left="720"/>
        <w:rPr>
          <w:color w:val="000000"/>
        </w:rPr>
      </w:pPr>
    </w:p>
    <w:p w14:paraId="21F4161C" w14:textId="77777777" w:rsidR="002D64A7" w:rsidRPr="002D64A7" w:rsidRDefault="002D64A7" w:rsidP="002D64A7">
      <w:pPr>
        <w:pStyle w:val="Standard"/>
        <w:ind w:left="720"/>
        <w:rPr>
          <w:color w:val="000000"/>
        </w:rPr>
      </w:pPr>
      <w:r w:rsidRPr="002D64A7">
        <w:rPr>
          <w:color w:val="000000"/>
        </w:rPr>
        <w:t>Si escribes esto en un archivo HTML en VS Code:</w:t>
      </w:r>
    </w:p>
    <w:p w14:paraId="2C00F389" w14:textId="77777777" w:rsidR="002D64A7" w:rsidRPr="002D64A7" w:rsidRDefault="002D64A7" w:rsidP="002D64A7">
      <w:pPr>
        <w:pStyle w:val="Standard"/>
        <w:ind w:left="720"/>
        <w:rPr>
          <w:color w:val="000000"/>
        </w:rPr>
      </w:pPr>
    </w:p>
    <w:p w14:paraId="3B8B8D8F" w14:textId="77777777" w:rsidR="002D64A7" w:rsidRPr="002D64A7" w:rsidRDefault="002D64A7" w:rsidP="002D64A7">
      <w:pPr>
        <w:pStyle w:val="Standard"/>
        <w:ind w:left="720"/>
        <w:rPr>
          <w:color w:val="000000"/>
        </w:rPr>
      </w:pPr>
      <w:r w:rsidRPr="002D64A7">
        <w:rPr>
          <w:color w:val="000000"/>
        </w:rPr>
        <w:t>```</w:t>
      </w:r>
    </w:p>
    <w:p w14:paraId="73C28907" w14:textId="77777777" w:rsidR="002D64A7" w:rsidRPr="002D64A7" w:rsidRDefault="002D64A7" w:rsidP="002D64A7">
      <w:pPr>
        <w:pStyle w:val="Standard"/>
        <w:ind w:left="720"/>
        <w:rPr>
          <w:color w:val="000000"/>
        </w:rPr>
      </w:pPr>
      <w:proofErr w:type="spellStart"/>
      <w:r w:rsidRPr="002D64A7">
        <w:rPr>
          <w:color w:val="000000"/>
        </w:rPr>
        <w:t>ul</w:t>
      </w:r>
      <w:proofErr w:type="spellEnd"/>
      <w:r w:rsidRPr="002D64A7">
        <w:rPr>
          <w:color w:val="000000"/>
        </w:rPr>
        <w:t>&gt;</w:t>
      </w:r>
      <w:proofErr w:type="spellStart"/>
      <w:r w:rsidRPr="002D64A7">
        <w:rPr>
          <w:color w:val="000000"/>
        </w:rPr>
        <w:t>li</w:t>
      </w:r>
      <w:proofErr w:type="spellEnd"/>
      <w:r w:rsidRPr="002D64A7">
        <w:rPr>
          <w:color w:val="000000"/>
        </w:rPr>
        <w:t>*3</w:t>
      </w:r>
    </w:p>
    <w:p w14:paraId="090FC8D5" w14:textId="77777777" w:rsidR="002D64A7" w:rsidRPr="002D64A7" w:rsidRDefault="002D64A7" w:rsidP="002D64A7">
      <w:pPr>
        <w:pStyle w:val="Standard"/>
        <w:ind w:left="720"/>
        <w:rPr>
          <w:color w:val="000000"/>
        </w:rPr>
      </w:pPr>
      <w:r w:rsidRPr="002D64A7">
        <w:rPr>
          <w:color w:val="000000"/>
        </w:rPr>
        <w:t>```</w:t>
      </w:r>
    </w:p>
    <w:p w14:paraId="3D984D73" w14:textId="77777777" w:rsidR="002D64A7" w:rsidRPr="002D64A7" w:rsidRDefault="002D64A7" w:rsidP="002D64A7">
      <w:pPr>
        <w:pStyle w:val="Standard"/>
        <w:ind w:left="720"/>
        <w:rPr>
          <w:color w:val="000000"/>
        </w:rPr>
      </w:pPr>
    </w:p>
    <w:p w14:paraId="16E005DA" w14:textId="77777777" w:rsidR="002D64A7" w:rsidRPr="002D64A7" w:rsidRDefault="002D64A7" w:rsidP="002D64A7">
      <w:pPr>
        <w:pStyle w:val="Standard"/>
        <w:ind w:left="720"/>
        <w:rPr>
          <w:color w:val="000000"/>
        </w:rPr>
      </w:pPr>
      <w:r w:rsidRPr="002D64A7">
        <w:rPr>
          <w:color w:val="000000"/>
        </w:rPr>
        <w:t>y presionas **</w:t>
      </w:r>
      <w:proofErr w:type="spellStart"/>
      <w:r w:rsidRPr="002D64A7">
        <w:rPr>
          <w:color w:val="000000"/>
        </w:rPr>
        <w:t>Tab</w:t>
      </w:r>
      <w:proofErr w:type="spellEnd"/>
      <w:r w:rsidRPr="002D64A7">
        <w:rPr>
          <w:color w:val="000000"/>
        </w:rPr>
        <w:t>**, Emmet lo expande automáticamente a:</w:t>
      </w:r>
    </w:p>
    <w:p w14:paraId="2B4D4434" w14:textId="77777777" w:rsidR="002D64A7" w:rsidRPr="002D64A7" w:rsidRDefault="002D64A7" w:rsidP="002D64A7">
      <w:pPr>
        <w:pStyle w:val="Standard"/>
        <w:ind w:left="720"/>
        <w:rPr>
          <w:color w:val="000000"/>
        </w:rPr>
      </w:pPr>
    </w:p>
    <w:p w14:paraId="4E3E47B8" w14:textId="77777777" w:rsidR="002D64A7" w:rsidRPr="002D64A7" w:rsidRDefault="002D64A7" w:rsidP="002D64A7">
      <w:pPr>
        <w:pStyle w:val="Standard"/>
        <w:ind w:left="720"/>
        <w:rPr>
          <w:color w:val="000000"/>
        </w:rPr>
      </w:pPr>
      <w:r w:rsidRPr="002D64A7">
        <w:rPr>
          <w:color w:val="000000"/>
        </w:rPr>
        <w:t>```html</w:t>
      </w:r>
    </w:p>
    <w:p w14:paraId="46524CF6" w14:textId="77777777" w:rsidR="002D64A7" w:rsidRPr="002D64A7" w:rsidRDefault="002D64A7" w:rsidP="002D64A7">
      <w:pPr>
        <w:pStyle w:val="Standard"/>
        <w:ind w:left="720"/>
        <w:rPr>
          <w:color w:val="000000"/>
        </w:rPr>
      </w:pPr>
      <w:r w:rsidRPr="002D64A7">
        <w:rPr>
          <w:color w:val="000000"/>
        </w:rPr>
        <w:t>&lt;</w:t>
      </w:r>
      <w:proofErr w:type="spellStart"/>
      <w:r w:rsidRPr="002D64A7">
        <w:rPr>
          <w:color w:val="000000"/>
        </w:rPr>
        <w:t>ul</w:t>
      </w:r>
      <w:proofErr w:type="spellEnd"/>
      <w:r w:rsidRPr="002D64A7">
        <w:rPr>
          <w:color w:val="000000"/>
        </w:rPr>
        <w:t>&gt;</w:t>
      </w:r>
    </w:p>
    <w:p w14:paraId="5E5F6184" w14:textId="77777777" w:rsidR="002D64A7" w:rsidRPr="002D64A7" w:rsidRDefault="002D64A7" w:rsidP="002D64A7">
      <w:pPr>
        <w:pStyle w:val="Standard"/>
        <w:ind w:left="720"/>
        <w:rPr>
          <w:color w:val="000000"/>
        </w:rPr>
      </w:pPr>
      <w:r w:rsidRPr="002D64A7">
        <w:rPr>
          <w:color w:val="000000"/>
        </w:rPr>
        <w:t xml:space="preserve">    &lt;</w:t>
      </w:r>
      <w:proofErr w:type="spellStart"/>
      <w:r w:rsidRPr="002D64A7">
        <w:rPr>
          <w:color w:val="000000"/>
        </w:rPr>
        <w:t>li</w:t>
      </w:r>
      <w:proofErr w:type="spellEnd"/>
      <w:r w:rsidRPr="002D64A7">
        <w:rPr>
          <w:color w:val="000000"/>
        </w:rPr>
        <w:t>&gt;&lt;/</w:t>
      </w:r>
      <w:proofErr w:type="spellStart"/>
      <w:r w:rsidRPr="002D64A7">
        <w:rPr>
          <w:color w:val="000000"/>
        </w:rPr>
        <w:t>li</w:t>
      </w:r>
      <w:proofErr w:type="spellEnd"/>
      <w:r w:rsidRPr="002D64A7">
        <w:rPr>
          <w:color w:val="000000"/>
        </w:rPr>
        <w:t>&gt;</w:t>
      </w:r>
    </w:p>
    <w:p w14:paraId="0C2CF13A" w14:textId="77777777" w:rsidR="002D64A7" w:rsidRPr="002D64A7" w:rsidRDefault="002D64A7" w:rsidP="002D64A7">
      <w:pPr>
        <w:pStyle w:val="Standard"/>
        <w:ind w:left="720"/>
        <w:rPr>
          <w:color w:val="000000"/>
        </w:rPr>
      </w:pPr>
      <w:r w:rsidRPr="002D64A7">
        <w:rPr>
          <w:color w:val="000000"/>
        </w:rPr>
        <w:t xml:space="preserve">    &lt;</w:t>
      </w:r>
      <w:proofErr w:type="spellStart"/>
      <w:r w:rsidRPr="002D64A7">
        <w:rPr>
          <w:color w:val="000000"/>
        </w:rPr>
        <w:t>li</w:t>
      </w:r>
      <w:proofErr w:type="spellEnd"/>
      <w:r w:rsidRPr="002D64A7">
        <w:rPr>
          <w:color w:val="000000"/>
        </w:rPr>
        <w:t>&gt;&lt;/</w:t>
      </w:r>
      <w:proofErr w:type="spellStart"/>
      <w:r w:rsidRPr="002D64A7">
        <w:rPr>
          <w:color w:val="000000"/>
        </w:rPr>
        <w:t>li</w:t>
      </w:r>
      <w:proofErr w:type="spellEnd"/>
      <w:r w:rsidRPr="002D64A7">
        <w:rPr>
          <w:color w:val="000000"/>
        </w:rPr>
        <w:t>&gt;</w:t>
      </w:r>
    </w:p>
    <w:p w14:paraId="332F039B" w14:textId="77777777" w:rsidR="002D64A7" w:rsidRPr="002D64A7" w:rsidRDefault="002D64A7" w:rsidP="002D64A7">
      <w:pPr>
        <w:pStyle w:val="Standard"/>
        <w:ind w:left="720"/>
        <w:rPr>
          <w:color w:val="000000"/>
        </w:rPr>
      </w:pPr>
      <w:r w:rsidRPr="002D64A7">
        <w:rPr>
          <w:color w:val="000000"/>
        </w:rPr>
        <w:t xml:space="preserve">    &lt;</w:t>
      </w:r>
      <w:proofErr w:type="spellStart"/>
      <w:r w:rsidRPr="002D64A7">
        <w:rPr>
          <w:color w:val="000000"/>
        </w:rPr>
        <w:t>li</w:t>
      </w:r>
      <w:proofErr w:type="spellEnd"/>
      <w:r w:rsidRPr="002D64A7">
        <w:rPr>
          <w:color w:val="000000"/>
        </w:rPr>
        <w:t>&gt;&lt;/</w:t>
      </w:r>
      <w:proofErr w:type="spellStart"/>
      <w:r w:rsidRPr="002D64A7">
        <w:rPr>
          <w:color w:val="000000"/>
        </w:rPr>
        <w:t>li</w:t>
      </w:r>
      <w:proofErr w:type="spellEnd"/>
      <w:r w:rsidRPr="002D64A7">
        <w:rPr>
          <w:color w:val="000000"/>
        </w:rPr>
        <w:t>&gt;</w:t>
      </w:r>
    </w:p>
    <w:p w14:paraId="2DAA1A5D" w14:textId="77777777" w:rsidR="002D64A7" w:rsidRPr="002D64A7" w:rsidRDefault="002D64A7" w:rsidP="002D64A7">
      <w:pPr>
        <w:pStyle w:val="Standard"/>
        <w:ind w:left="720"/>
        <w:rPr>
          <w:color w:val="000000"/>
        </w:rPr>
      </w:pPr>
      <w:r w:rsidRPr="002D64A7">
        <w:rPr>
          <w:color w:val="000000"/>
        </w:rPr>
        <w:t>&lt;/</w:t>
      </w:r>
      <w:proofErr w:type="spellStart"/>
      <w:r w:rsidRPr="002D64A7">
        <w:rPr>
          <w:color w:val="000000"/>
        </w:rPr>
        <w:t>ul</w:t>
      </w:r>
      <w:proofErr w:type="spellEnd"/>
      <w:r w:rsidRPr="002D64A7">
        <w:rPr>
          <w:color w:val="000000"/>
        </w:rPr>
        <w:t>&gt;</w:t>
      </w:r>
    </w:p>
    <w:p w14:paraId="71C23F71" w14:textId="77777777" w:rsidR="002D64A7" w:rsidRPr="002D64A7" w:rsidRDefault="002D64A7" w:rsidP="002D64A7">
      <w:pPr>
        <w:pStyle w:val="Standard"/>
        <w:ind w:left="720"/>
        <w:rPr>
          <w:color w:val="000000"/>
        </w:rPr>
      </w:pPr>
      <w:r w:rsidRPr="002D64A7">
        <w:rPr>
          <w:color w:val="000000"/>
        </w:rPr>
        <w:t>```</w:t>
      </w:r>
    </w:p>
    <w:p w14:paraId="4408D434" w14:textId="77777777" w:rsidR="002D64A7" w:rsidRPr="002D64A7" w:rsidRDefault="002D64A7" w:rsidP="002D64A7">
      <w:pPr>
        <w:pStyle w:val="Standard"/>
        <w:ind w:left="720"/>
        <w:rPr>
          <w:color w:val="000000"/>
        </w:rPr>
      </w:pPr>
    </w:p>
    <w:p w14:paraId="45D30885" w14:textId="21C19600" w:rsidR="002D64A7" w:rsidRDefault="002D64A7" w:rsidP="002D64A7">
      <w:pPr>
        <w:pStyle w:val="Standard"/>
        <w:ind w:left="720"/>
        <w:rPr>
          <w:color w:val="000000"/>
        </w:rPr>
      </w:pPr>
      <w:r w:rsidRPr="002D64A7">
        <w:rPr>
          <w:color w:val="000000"/>
        </w:rPr>
        <w:t>Esto te ahorra tiempo al crear listas u otras estructuras repetitivas.</w:t>
      </w:r>
    </w:p>
    <w:p w14:paraId="4BA8F637" w14:textId="541620C7" w:rsidR="007F1C1D" w:rsidRDefault="007F1C1D" w:rsidP="002D64A7">
      <w:pPr>
        <w:pStyle w:val="Standard"/>
        <w:ind w:left="720"/>
        <w:rPr>
          <w:color w:val="000000"/>
        </w:rPr>
      </w:pPr>
      <w:r>
        <w:rPr>
          <w:color w:val="000000"/>
        </w:rPr>
        <w:t>Otro ejemplo:</w:t>
      </w:r>
    </w:p>
    <w:p w14:paraId="65AC3FC7" w14:textId="50B83FCA" w:rsidR="007F1C1D" w:rsidRDefault="007F1C1D" w:rsidP="007F1C1D">
      <w:pPr>
        <w:pStyle w:val="Standard"/>
        <w:ind w:left="720"/>
        <w:rPr>
          <w:color w:val="000000"/>
        </w:rPr>
      </w:pPr>
      <w:r>
        <w:rPr>
          <w:color w:val="000000"/>
        </w:rPr>
        <w:t xml:space="preserve">Si pongo esto: </w:t>
      </w:r>
      <w:proofErr w:type="spellStart"/>
      <w:r w:rsidRPr="007F1C1D">
        <w:rPr>
          <w:color w:val="000000"/>
        </w:rPr>
        <w:t>ul</w:t>
      </w:r>
      <w:proofErr w:type="spellEnd"/>
      <w:r w:rsidRPr="007F1C1D">
        <w:rPr>
          <w:color w:val="000000"/>
        </w:rPr>
        <w:t>&gt;</w:t>
      </w:r>
      <w:proofErr w:type="spellStart"/>
      <w:r w:rsidRPr="007F1C1D">
        <w:rPr>
          <w:color w:val="000000"/>
        </w:rPr>
        <w:t>li</w:t>
      </w:r>
      <w:proofErr w:type="spellEnd"/>
      <w:r w:rsidRPr="007F1C1D">
        <w:rPr>
          <w:color w:val="000000"/>
        </w:rPr>
        <w:t>*3</w:t>
      </w:r>
      <w:r>
        <w:rPr>
          <w:color w:val="000000"/>
        </w:rPr>
        <w:t>, le doy Enter entonces pasa esto:</w:t>
      </w:r>
    </w:p>
    <w:p w14:paraId="54C3D5AE" w14:textId="77777777" w:rsidR="007F1C1D" w:rsidRPr="007F1C1D" w:rsidRDefault="007F1C1D" w:rsidP="007F1C1D">
      <w:pPr>
        <w:pStyle w:val="Standard"/>
        <w:ind w:left="720"/>
        <w:rPr>
          <w:color w:val="000000"/>
        </w:rPr>
      </w:pPr>
    </w:p>
    <w:p w14:paraId="75A9089C" w14:textId="77777777" w:rsidR="007F1C1D" w:rsidRPr="007F1C1D" w:rsidRDefault="007F1C1D" w:rsidP="007F1C1D">
      <w:pPr>
        <w:pStyle w:val="Standard"/>
        <w:ind w:left="720"/>
        <w:rPr>
          <w:color w:val="000000"/>
        </w:rPr>
      </w:pPr>
      <w:r w:rsidRPr="007F1C1D">
        <w:rPr>
          <w:color w:val="000000"/>
        </w:rPr>
        <w:t>    &lt;</w:t>
      </w:r>
      <w:proofErr w:type="spellStart"/>
      <w:r w:rsidRPr="007F1C1D">
        <w:rPr>
          <w:color w:val="000000"/>
        </w:rPr>
        <w:t>ul</w:t>
      </w:r>
      <w:proofErr w:type="spellEnd"/>
      <w:r w:rsidRPr="007F1C1D">
        <w:rPr>
          <w:color w:val="000000"/>
        </w:rPr>
        <w:t>&gt;</w:t>
      </w:r>
    </w:p>
    <w:p w14:paraId="70BC4DAB" w14:textId="77777777" w:rsidR="007F1C1D" w:rsidRPr="007F1C1D" w:rsidRDefault="007F1C1D" w:rsidP="007F1C1D">
      <w:pPr>
        <w:pStyle w:val="Standard"/>
        <w:ind w:left="720"/>
        <w:rPr>
          <w:color w:val="000000"/>
        </w:rPr>
      </w:pPr>
      <w:r w:rsidRPr="007F1C1D">
        <w:rPr>
          <w:color w:val="000000"/>
        </w:rPr>
        <w:t>        &lt;</w:t>
      </w:r>
      <w:proofErr w:type="spellStart"/>
      <w:r w:rsidRPr="007F1C1D">
        <w:rPr>
          <w:color w:val="000000"/>
        </w:rPr>
        <w:t>li</w:t>
      </w:r>
      <w:proofErr w:type="spellEnd"/>
      <w:r w:rsidRPr="007F1C1D">
        <w:rPr>
          <w:color w:val="000000"/>
        </w:rPr>
        <w:t>&gt;&lt;/</w:t>
      </w:r>
      <w:proofErr w:type="spellStart"/>
      <w:r w:rsidRPr="007F1C1D">
        <w:rPr>
          <w:color w:val="000000"/>
        </w:rPr>
        <w:t>li</w:t>
      </w:r>
      <w:proofErr w:type="spellEnd"/>
      <w:r w:rsidRPr="007F1C1D">
        <w:rPr>
          <w:color w:val="000000"/>
        </w:rPr>
        <w:t>&gt;</w:t>
      </w:r>
    </w:p>
    <w:p w14:paraId="02FC82D9" w14:textId="77777777" w:rsidR="007F1C1D" w:rsidRPr="007F1C1D" w:rsidRDefault="007F1C1D" w:rsidP="007F1C1D">
      <w:pPr>
        <w:pStyle w:val="Standard"/>
        <w:ind w:left="720"/>
        <w:rPr>
          <w:color w:val="000000"/>
        </w:rPr>
      </w:pPr>
      <w:r w:rsidRPr="007F1C1D">
        <w:rPr>
          <w:color w:val="000000"/>
        </w:rPr>
        <w:t>        &lt;</w:t>
      </w:r>
      <w:proofErr w:type="spellStart"/>
      <w:r w:rsidRPr="007F1C1D">
        <w:rPr>
          <w:color w:val="000000"/>
        </w:rPr>
        <w:t>li</w:t>
      </w:r>
      <w:proofErr w:type="spellEnd"/>
      <w:r w:rsidRPr="007F1C1D">
        <w:rPr>
          <w:color w:val="000000"/>
        </w:rPr>
        <w:t>&gt;&lt;/</w:t>
      </w:r>
      <w:proofErr w:type="spellStart"/>
      <w:r w:rsidRPr="007F1C1D">
        <w:rPr>
          <w:color w:val="000000"/>
        </w:rPr>
        <w:t>li</w:t>
      </w:r>
      <w:proofErr w:type="spellEnd"/>
      <w:r w:rsidRPr="007F1C1D">
        <w:rPr>
          <w:color w:val="000000"/>
        </w:rPr>
        <w:t>&gt;</w:t>
      </w:r>
    </w:p>
    <w:p w14:paraId="2C347DB3" w14:textId="77777777" w:rsidR="007F1C1D" w:rsidRPr="007F1C1D" w:rsidRDefault="007F1C1D" w:rsidP="007F1C1D">
      <w:pPr>
        <w:pStyle w:val="Standard"/>
        <w:ind w:left="720"/>
        <w:rPr>
          <w:color w:val="000000"/>
        </w:rPr>
      </w:pPr>
      <w:r w:rsidRPr="007F1C1D">
        <w:rPr>
          <w:color w:val="000000"/>
        </w:rPr>
        <w:t>        &lt;</w:t>
      </w:r>
      <w:proofErr w:type="spellStart"/>
      <w:r w:rsidRPr="007F1C1D">
        <w:rPr>
          <w:color w:val="000000"/>
        </w:rPr>
        <w:t>li</w:t>
      </w:r>
      <w:proofErr w:type="spellEnd"/>
      <w:r w:rsidRPr="007F1C1D">
        <w:rPr>
          <w:color w:val="000000"/>
        </w:rPr>
        <w:t>&gt;&lt;/</w:t>
      </w:r>
      <w:proofErr w:type="spellStart"/>
      <w:r w:rsidRPr="007F1C1D">
        <w:rPr>
          <w:color w:val="000000"/>
        </w:rPr>
        <w:t>li</w:t>
      </w:r>
      <w:proofErr w:type="spellEnd"/>
      <w:r w:rsidRPr="007F1C1D">
        <w:rPr>
          <w:color w:val="000000"/>
        </w:rPr>
        <w:t>&gt;</w:t>
      </w:r>
    </w:p>
    <w:p w14:paraId="74C6FEB7" w14:textId="77777777" w:rsidR="007F1C1D" w:rsidRPr="007F1C1D" w:rsidRDefault="007F1C1D" w:rsidP="007F1C1D">
      <w:pPr>
        <w:pStyle w:val="Standard"/>
        <w:ind w:left="720"/>
        <w:rPr>
          <w:color w:val="000000"/>
        </w:rPr>
      </w:pPr>
      <w:r w:rsidRPr="007F1C1D">
        <w:rPr>
          <w:color w:val="000000"/>
        </w:rPr>
        <w:t>    &lt;/</w:t>
      </w:r>
      <w:proofErr w:type="spellStart"/>
      <w:r w:rsidRPr="007F1C1D">
        <w:rPr>
          <w:color w:val="000000"/>
        </w:rPr>
        <w:t>ul</w:t>
      </w:r>
      <w:proofErr w:type="spellEnd"/>
      <w:r w:rsidRPr="007F1C1D">
        <w:rPr>
          <w:color w:val="000000"/>
        </w:rPr>
        <w:t>&gt;</w:t>
      </w:r>
    </w:p>
    <w:p w14:paraId="0AD73D7E" w14:textId="5F175F30" w:rsidR="007F1C1D" w:rsidRDefault="001C170A" w:rsidP="002D64A7">
      <w:pPr>
        <w:pStyle w:val="Standard"/>
        <w:ind w:left="720"/>
        <w:rPr>
          <w:color w:val="000000"/>
        </w:rPr>
      </w:pPr>
      <w:r>
        <w:rPr>
          <w:color w:val="000000"/>
        </w:rPr>
        <w:t>Otro ejemplo:</w:t>
      </w:r>
    </w:p>
    <w:p w14:paraId="5C2BB283" w14:textId="77777777" w:rsidR="001C170A" w:rsidRPr="001C170A" w:rsidRDefault="001C170A" w:rsidP="001C170A">
      <w:pPr>
        <w:pStyle w:val="Standard"/>
        <w:ind w:left="720"/>
        <w:rPr>
          <w:color w:val="000000"/>
        </w:rPr>
      </w:pPr>
      <w:proofErr w:type="spellStart"/>
      <w:r w:rsidRPr="001C170A">
        <w:rPr>
          <w:color w:val="000000"/>
        </w:rPr>
        <w:t>ul</w:t>
      </w:r>
      <w:proofErr w:type="spellEnd"/>
      <w:r w:rsidRPr="001C170A">
        <w:rPr>
          <w:color w:val="000000"/>
        </w:rPr>
        <w:t>&gt;</w:t>
      </w:r>
      <w:proofErr w:type="spellStart"/>
      <w:r w:rsidRPr="001C170A">
        <w:rPr>
          <w:color w:val="000000"/>
        </w:rPr>
        <w:t>li</w:t>
      </w:r>
      <w:proofErr w:type="spellEnd"/>
      <w:r w:rsidRPr="001C170A">
        <w:rPr>
          <w:color w:val="000000"/>
        </w:rPr>
        <w:t>*3&gt;a</w:t>
      </w:r>
    </w:p>
    <w:p w14:paraId="28A33584" w14:textId="77777777" w:rsidR="008E4F68" w:rsidRDefault="008E4F68" w:rsidP="002D64A7">
      <w:pPr>
        <w:pStyle w:val="Standard"/>
        <w:ind w:left="720"/>
        <w:rPr>
          <w:color w:val="000000"/>
        </w:rPr>
      </w:pPr>
    </w:p>
    <w:p w14:paraId="3CA1F4E8" w14:textId="77777777" w:rsidR="008E4F68" w:rsidRDefault="008E4F68" w:rsidP="002D64A7">
      <w:pPr>
        <w:pStyle w:val="Standard"/>
        <w:ind w:left="720"/>
        <w:rPr>
          <w:color w:val="000000"/>
        </w:rPr>
      </w:pPr>
    </w:p>
    <w:p w14:paraId="3A32A0CA" w14:textId="1848D1B6" w:rsidR="001C170A" w:rsidRDefault="001C170A" w:rsidP="002D64A7">
      <w:pPr>
        <w:pStyle w:val="Standard"/>
        <w:ind w:left="720"/>
        <w:rPr>
          <w:color w:val="000000"/>
        </w:rPr>
      </w:pPr>
      <w:r>
        <w:rPr>
          <w:color w:val="000000"/>
        </w:rPr>
        <w:lastRenderedPageBreak/>
        <w:t xml:space="preserve">queda </w:t>
      </w:r>
      <w:proofErr w:type="spellStart"/>
      <w:r>
        <w:rPr>
          <w:color w:val="000000"/>
        </w:rPr>
        <w:t>asi</w:t>
      </w:r>
      <w:proofErr w:type="spellEnd"/>
      <w:r>
        <w:rPr>
          <w:color w:val="000000"/>
        </w:rPr>
        <w:t>:</w:t>
      </w:r>
    </w:p>
    <w:p w14:paraId="4F3D6681" w14:textId="77777777" w:rsidR="001C170A" w:rsidRPr="001C170A" w:rsidRDefault="001C170A" w:rsidP="001C170A">
      <w:pPr>
        <w:pStyle w:val="Standard"/>
        <w:ind w:left="720"/>
        <w:rPr>
          <w:color w:val="000000"/>
          <w:lang w:val="en-US"/>
        </w:rPr>
      </w:pPr>
      <w:r w:rsidRPr="001C170A">
        <w:rPr>
          <w:color w:val="000000"/>
          <w:lang w:val="en-US"/>
        </w:rPr>
        <w:t>    &lt;ul&gt;</w:t>
      </w:r>
    </w:p>
    <w:p w14:paraId="019242B3" w14:textId="77777777" w:rsidR="001C170A" w:rsidRPr="001C170A" w:rsidRDefault="001C170A" w:rsidP="001C170A">
      <w:pPr>
        <w:pStyle w:val="Standard"/>
        <w:ind w:left="720"/>
        <w:rPr>
          <w:color w:val="000000"/>
          <w:lang w:val="en-US"/>
        </w:rPr>
      </w:pPr>
      <w:r w:rsidRPr="001C170A">
        <w:rPr>
          <w:color w:val="000000"/>
          <w:lang w:val="en-US"/>
        </w:rPr>
        <w:t xml:space="preserve">        &lt;li&gt;&lt;a </w:t>
      </w:r>
      <w:proofErr w:type="spellStart"/>
      <w:r w:rsidRPr="001C170A">
        <w:rPr>
          <w:i/>
          <w:iCs/>
          <w:color w:val="000000"/>
          <w:lang w:val="en-US"/>
        </w:rPr>
        <w:t>href</w:t>
      </w:r>
      <w:proofErr w:type="spellEnd"/>
      <w:r w:rsidRPr="001C170A">
        <w:rPr>
          <w:color w:val="000000"/>
          <w:lang w:val="en-US"/>
        </w:rPr>
        <w:t>=""&gt;&lt;/a&gt;&lt;/li&gt;</w:t>
      </w:r>
    </w:p>
    <w:p w14:paraId="63158CB7" w14:textId="77777777" w:rsidR="001C170A" w:rsidRPr="001C170A" w:rsidRDefault="001C170A" w:rsidP="001C170A">
      <w:pPr>
        <w:pStyle w:val="Standard"/>
        <w:ind w:left="720"/>
        <w:rPr>
          <w:color w:val="000000"/>
          <w:lang w:val="en-US"/>
        </w:rPr>
      </w:pPr>
      <w:r w:rsidRPr="001C170A">
        <w:rPr>
          <w:color w:val="000000"/>
          <w:lang w:val="en-US"/>
        </w:rPr>
        <w:t xml:space="preserve">        &lt;li&gt;&lt;a </w:t>
      </w:r>
      <w:proofErr w:type="spellStart"/>
      <w:r w:rsidRPr="001C170A">
        <w:rPr>
          <w:i/>
          <w:iCs/>
          <w:color w:val="000000"/>
          <w:lang w:val="en-US"/>
        </w:rPr>
        <w:t>href</w:t>
      </w:r>
      <w:proofErr w:type="spellEnd"/>
      <w:r w:rsidRPr="001C170A">
        <w:rPr>
          <w:color w:val="000000"/>
          <w:lang w:val="en-US"/>
        </w:rPr>
        <w:t>=""&gt;&lt;/a&gt;&lt;/li&gt;</w:t>
      </w:r>
    </w:p>
    <w:p w14:paraId="4CC43175" w14:textId="77777777" w:rsidR="001C170A" w:rsidRPr="001C170A" w:rsidRDefault="001C170A" w:rsidP="001C170A">
      <w:pPr>
        <w:pStyle w:val="Standard"/>
        <w:ind w:left="720"/>
        <w:rPr>
          <w:color w:val="000000"/>
          <w:lang w:val="en-US"/>
        </w:rPr>
      </w:pPr>
      <w:r w:rsidRPr="001C170A">
        <w:rPr>
          <w:color w:val="000000"/>
          <w:lang w:val="en-US"/>
        </w:rPr>
        <w:t xml:space="preserve">        &lt;li&gt;&lt;a </w:t>
      </w:r>
      <w:proofErr w:type="spellStart"/>
      <w:r w:rsidRPr="001C170A">
        <w:rPr>
          <w:i/>
          <w:iCs/>
          <w:color w:val="000000"/>
          <w:lang w:val="en-US"/>
        </w:rPr>
        <w:t>href</w:t>
      </w:r>
      <w:proofErr w:type="spellEnd"/>
      <w:r w:rsidRPr="001C170A">
        <w:rPr>
          <w:color w:val="000000"/>
          <w:lang w:val="en-US"/>
        </w:rPr>
        <w:t>=""&gt;&lt;/a&gt;&lt;/li&gt;</w:t>
      </w:r>
    </w:p>
    <w:p w14:paraId="1DAA26CE" w14:textId="77777777" w:rsidR="001C170A" w:rsidRDefault="001C170A" w:rsidP="001C170A">
      <w:pPr>
        <w:pStyle w:val="Standard"/>
        <w:ind w:left="720"/>
        <w:rPr>
          <w:color w:val="000000"/>
        </w:rPr>
      </w:pPr>
      <w:r w:rsidRPr="001C170A">
        <w:rPr>
          <w:color w:val="000000"/>
          <w:lang w:val="en-US"/>
        </w:rPr>
        <w:t xml:space="preserve">    </w:t>
      </w:r>
      <w:r w:rsidRPr="001C170A">
        <w:rPr>
          <w:color w:val="000000"/>
        </w:rPr>
        <w:t>&lt;/</w:t>
      </w:r>
      <w:proofErr w:type="spellStart"/>
      <w:r w:rsidRPr="001C170A">
        <w:rPr>
          <w:color w:val="000000"/>
        </w:rPr>
        <w:t>ul</w:t>
      </w:r>
      <w:proofErr w:type="spellEnd"/>
      <w:r w:rsidRPr="001C170A">
        <w:rPr>
          <w:color w:val="000000"/>
        </w:rPr>
        <w:t>&gt;</w:t>
      </w:r>
    </w:p>
    <w:p w14:paraId="39DA0803" w14:textId="27EC0204" w:rsidR="00640525" w:rsidRDefault="00640525" w:rsidP="001C170A">
      <w:pPr>
        <w:pStyle w:val="Standard"/>
        <w:ind w:left="720"/>
        <w:rPr>
          <w:color w:val="000000"/>
        </w:rPr>
      </w:pPr>
      <w:r>
        <w:rPr>
          <w:color w:val="000000"/>
        </w:rPr>
        <w:t>Otro ejemplo</w:t>
      </w:r>
    </w:p>
    <w:p w14:paraId="16A6C804" w14:textId="77777777" w:rsidR="00640525" w:rsidRPr="00640525" w:rsidRDefault="00640525" w:rsidP="00640525">
      <w:pPr>
        <w:pStyle w:val="Standard"/>
        <w:ind w:left="720"/>
        <w:rPr>
          <w:color w:val="000000"/>
          <w:lang w:val="en-US"/>
        </w:rPr>
      </w:pPr>
      <w:proofErr w:type="gramStart"/>
      <w:r w:rsidRPr="00640525">
        <w:rPr>
          <w:color w:val="000000"/>
          <w:lang w:val="en-US"/>
        </w:rPr>
        <w:t>header.header</w:t>
      </w:r>
      <w:proofErr w:type="gramEnd"/>
      <w:r w:rsidRPr="00640525">
        <w:rPr>
          <w:color w:val="000000"/>
          <w:lang w:val="en-US"/>
        </w:rPr>
        <w:t>&gt;</w:t>
      </w:r>
      <w:proofErr w:type="gramStart"/>
      <w:r w:rsidRPr="00640525">
        <w:rPr>
          <w:color w:val="000000"/>
          <w:lang w:val="en-US"/>
        </w:rPr>
        <w:t>nav.header</w:t>
      </w:r>
      <w:proofErr w:type="gramEnd"/>
      <w:r w:rsidRPr="00640525">
        <w:rPr>
          <w:color w:val="000000"/>
          <w:lang w:val="en-US"/>
        </w:rPr>
        <w:t>-nav&gt;</w:t>
      </w:r>
      <w:proofErr w:type="gramStart"/>
      <w:r w:rsidRPr="00640525">
        <w:rPr>
          <w:color w:val="000000"/>
          <w:lang w:val="en-US"/>
        </w:rPr>
        <w:t>ul.header</w:t>
      </w:r>
      <w:proofErr w:type="gramEnd"/>
      <w:r w:rsidRPr="00640525">
        <w:rPr>
          <w:color w:val="000000"/>
          <w:lang w:val="en-US"/>
        </w:rPr>
        <w:t>-el&gt;</w:t>
      </w:r>
      <w:proofErr w:type="gramStart"/>
      <w:r w:rsidRPr="00640525">
        <w:rPr>
          <w:color w:val="000000"/>
          <w:lang w:val="en-US"/>
        </w:rPr>
        <w:t>li.list</w:t>
      </w:r>
      <w:proofErr w:type="gramEnd"/>
      <w:r w:rsidRPr="00640525">
        <w:rPr>
          <w:color w:val="000000"/>
          <w:lang w:val="en-US"/>
        </w:rPr>
        <w:t>-item*5&gt;a.link-</w:t>
      </w:r>
      <w:proofErr w:type="gramStart"/>
      <w:r w:rsidRPr="00640525">
        <w:rPr>
          <w:color w:val="000000"/>
          <w:lang w:val="en-US"/>
        </w:rPr>
        <w:t>item{</w:t>
      </w:r>
      <w:proofErr w:type="gramEnd"/>
      <w:r w:rsidRPr="00640525">
        <w:rPr>
          <w:color w:val="000000"/>
          <w:lang w:val="en-US"/>
        </w:rPr>
        <w:t>Enlace $}</w:t>
      </w:r>
    </w:p>
    <w:p w14:paraId="7F5EE43D" w14:textId="1C536CEA" w:rsidR="00640525" w:rsidRDefault="00640525" w:rsidP="001C170A">
      <w:pPr>
        <w:pStyle w:val="Standard"/>
        <w:ind w:left="720"/>
        <w:rPr>
          <w:color w:val="000000"/>
          <w:lang w:val="en-US"/>
        </w:rPr>
      </w:pPr>
      <w:r>
        <w:rPr>
          <w:color w:val="000000"/>
          <w:lang w:val="en-US"/>
        </w:rPr>
        <w:t xml:space="preserve">Queda </w:t>
      </w:r>
      <w:proofErr w:type="spellStart"/>
      <w:r>
        <w:rPr>
          <w:color w:val="000000"/>
          <w:lang w:val="en-US"/>
        </w:rPr>
        <w:t>asi</w:t>
      </w:r>
      <w:proofErr w:type="spellEnd"/>
      <w:r>
        <w:rPr>
          <w:color w:val="000000"/>
          <w:lang w:val="en-US"/>
        </w:rPr>
        <w:t>:</w:t>
      </w:r>
    </w:p>
    <w:p w14:paraId="1282359A" w14:textId="77777777" w:rsidR="00640525" w:rsidRPr="00640525" w:rsidRDefault="00640525" w:rsidP="00640525">
      <w:pPr>
        <w:pStyle w:val="Standard"/>
        <w:ind w:left="720"/>
        <w:rPr>
          <w:color w:val="000000"/>
          <w:lang w:val="en-US"/>
        </w:rPr>
      </w:pPr>
      <w:r w:rsidRPr="00640525">
        <w:rPr>
          <w:color w:val="000000"/>
          <w:lang w:val="en-US"/>
        </w:rPr>
        <w:t xml:space="preserve">    &lt;header </w:t>
      </w:r>
      <w:r w:rsidRPr="00640525">
        <w:rPr>
          <w:i/>
          <w:iCs/>
          <w:color w:val="000000"/>
          <w:lang w:val="en-US"/>
        </w:rPr>
        <w:t>class</w:t>
      </w:r>
      <w:r w:rsidRPr="00640525">
        <w:rPr>
          <w:color w:val="000000"/>
          <w:lang w:val="en-US"/>
        </w:rPr>
        <w:t>="header"&gt;</w:t>
      </w:r>
    </w:p>
    <w:p w14:paraId="284F0FFE" w14:textId="77777777" w:rsidR="00640525" w:rsidRPr="00640525" w:rsidRDefault="00640525" w:rsidP="00640525">
      <w:pPr>
        <w:pStyle w:val="Standard"/>
        <w:ind w:left="720"/>
        <w:rPr>
          <w:color w:val="000000"/>
          <w:lang w:val="en-US"/>
        </w:rPr>
      </w:pPr>
      <w:r w:rsidRPr="00640525">
        <w:rPr>
          <w:color w:val="000000"/>
          <w:lang w:val="en-US"/>
        </w:rPr>
        <w:t xml:space="preserve">        &lt;nav </w:t>
      </w:r>
      <w:r w:rsidRPr="00640525">
        <w:rPr>
          <w:i/>
          <w:iCs/>
          <w:color w:val="000000"/>
          <w:lang w:val="en-US"/>
        </w:rPr>
        <w:t>class</w:t>
      </w:r>
      <w:r w:rsidRPr="00640525">
        <w:rPr>
          <w:color w:val="000000"/>
          <w:lang w:val="en-US"/>
        </w:rPr>
        <w:t>="header-nav"&gt;</w:t>
      </w:r>
    </w:p>
    <w:p w14:paraId="7C253BD7" w14:textId="77777777" w:rsidR="00640525" w:rsidRPr="00640525" w:rsidRDefault="00640525" w:rsidP="00640525">
      <w:pPr>
        <w:pStyle w:val="Standard"/>
        <w:ind w:left="720"/>
        <w:rPr>
          <w:color w:val="000000"/>
          <w:lang w:val="en-US"/>
        </w:rPr>
      </w:pPr>
      <w:r w:rsidRPr="00640525">
        <w:rPr>
          <w:color w:val="000000"/>
          <w:lang w:val="en-US"/>
        </w:rPr>
        <w:t xml:space="preserve">            &lt;ul </w:t>
      </w:r>
      <w:r w:rsidRPr="00640525">
        <w:rPr>
          <w:i/>
          <w:iCs/>
          <w:color w:val="000000"/>
          <w:lang w:val="en-US"/>
        </w:rPr>
        <w:t>class</w:t>
      </w:r>
      <w:r w:rsidRPr="00640525">
        <w:rPr>
          <w:color w:val="000000"/>
          <w:lang w:val="en-US"/>
        </w:rPr>
        <w:t>="header-el"&gt;</w:t>
      </w:r>
    </w:p>
    <w:p w14:paraId="3B75ACA1" w14:textId="77777777" w:rsidR="00640525" w:rsidRPr="00640525" w:rsidRDefault="00640525" w:rsidP="00640525">
      <w:pPr>
        <w:pStyle w:val="Standard"/>
        <w:ind w:left="720"/>
        <w:rPr>
          <w:color w:val="000000"/>
          <w:lang w:val="en-US"/>
        </w:rPr>
      </w:pPr>
      <w:r w:rsidRPr="00640525">
        <w:rPr>
          <w:color w:val="000000"/>
          <w:lang w:val="en-US"/>
        </w:rPr>
        <w:t xml:space="preserve">                &lt;li </w:t>
      </w:r>
      <w:r w:rsidRPr="00640525">
        <w:rPr>
          <w:i/>
          <w:iCs/>
          <w:color w:val="000000"/>
          <w:lang w:val="en-US"/>
        </w:rPr>
        <w:t>class</w:t>
      </w:r>
      <w:r w:rsidRPr="00640525">
        <w:rPr>
          <w:color w:val="000000"/>
          <w:lang w:val="en-US"/>
        </w:rPr>
        <w:t xml:space="preserve">="list-item"&gt;&lt;a </w:t>
      </w:r>
      <w:proofErr w:type="spellStart"/>
      <w:r w:rsidRPr="00640525">
        <w:rPr>
          <w:i/>
          <w:iCs/>
          <w:color w:val="000000"/>
          <w:lang w:val="en-US"/>
        </w:rPr>
        <w:t>href</w:t>
      </w:r>
      <w:proofErr w:type="spellEnd"/>
      <w:r w:rsidRPr="00640525">
        <w:rPr>
          <w:color w:val="000000"/>
          <w:lang w:val="en-US"/>
        </w:rPr>
        <w:t xml:space="preserve">="" </w:t>
      </w:r>
      <w:r w:rsidRPr="00640525">
        <w:rPr>
          <w:i/>
          <w:iCs/>
          <w:color w:val="000000"/>
          <w:lang w:val="en-US"/>
        </w:rPr>
        <w:t>class</w:t>
      </w:r>
      <w:r w:rsidRPr="00640525">
        <w:rPr>
          <w:color w:val="000000"/>
          <w:lang w:val="en-US"/>
        </w:rPr>
        <w:t>="link-item"&gt;Enlace 1&lt;/a&gt;&lt;/li&gt;</w:t>
      </w:r>
    </w:p>
    <w:p w14:paraId="2C6C6A57" w14:textId="77777777" w:rsidR="00640525" w:rsidRPr="00640525" w:rsidRDefault="00640525" w:rsidP="00640525">
      <w:pPr>
        <w:pStyle w:val="Standard"/>
        <w:ind w:left="720"/>
        <w:rPr>
          <w:color w:val="000000"/>
          <w:lang w:val="en-US"/>
        </w:rPr>
      </w:pPr>
      <w:r w:rsidRPr="00640525">
        <w:rPr>
          <w:color w:val="000000"/>
          <w:lang w:val="en-US"/>
        </w:rPr>
        <w:t xml:space="preserve">                &lt;li </w:t>
      </w:r>
      <w:r w:rsidRPr="00640525">
        <w:rPr>
          <w:i/>
          <w:iCs/>
          <w:color w:val="000000"/>
          <w:lang w:val="en-US"/>
        </w:rPr>
        <w:t>class</w:t>
      </w:r>
      <w:r w:rsidRPr="00640525">
        <w:rPr>
          <w:color w:val="000000"/>
          <w:lang w:val="en-US"/>
        </w:rPr>
        <w:t xml:space="preserve">="list-item"&gt;&lt;a </w:t>
      </w:r>
      <w:proofErr w:type="spellStart"/>
      <w:r w:rsidRPr="00640525">
        <w:rPr>
          <w:i/>
          <w:iCs/>
          <w:color w:val="000000"/>
          <w:lang w:val="en-US"/>
        </w:rPr>
        <w:t>href</w:t>
      </w:r>
      <w:proofErr w:type="spellEnd"/>
      <w:r w:rsidRPr="00640525">
        <w:rPr>
          <w:color w:val="000000"/>
          <w:lang w:val="en-US"/>
        </w:rPr>
        <w:t xml:space="preserve">="" </w:t>
      </w:r>
      <w:r w:rsidRPr="00640525">
        <w:rPr>
          <w:i/>
          <w:iCs/>
          <w:color w:val="000000"/>
          <w:lang w:val="en-US"/>
        </w:rPr>
        <w:t>class</w:t>
      </w:r>
      <w:r w:rsidRPr="00640525">
        <w:rPr>
          <w:color w:val="000000"/>
          <w:lang w:val="en-US"/>
        </w:rPr>
        <w:t>="link-item"&gt;Enlace 2&lt;/a&gt;&lt;/li&gt;</w:t>
      </w:r>
    </w:p>
    <w:p w14:paraId="56385AE1" w14:textId="77777777" w:rsidR="00640525" w:rsidRPr="00640525" w:rsidRDefault="00640525" w:rsidP="00640525">
      <w:pPr>
        <w:pStyle w:val="Standard"/>
        <w:ind w:left="720"/>
        <w:rPr>
          <w:color w:val="000000"/>
          <w:lang w:val="en-US"/>
        </w:rPr>
      </w:pPr>
      <w:r w:rsidRPr="00640525">
        <w:rPr>
          <w:color w:val="000000"/>
          <w:lang w:val="en-US"/>
        </w:rPr>
        <w:t xml:space="preserve">                &lt;li </w:t>
      </w:r>
      <w:r w:rsidRPr="00640525">
        <w:rPr>
          <w:i/>
          <w:iCs/>
          <w:color w:val="000000"/>
          <w:lang w:val="en-US"/>
        </w:rPr>
        <w:t>class</w:t>
      </w:r>
      <w:r w:rsidRPr="00640525">
        <w:rPr>
          <w:color w:val="000000"/>
          <w:lang w:val="en-US"/>
        </w:rPr>
        <w:t xml:space="preserve">="list-item"&gt;&lt;a </w:t>
      </w:r>
      <w:proofErr w:type="spellStart"/>
      <w:r w:rsidRPr="00640525">
        <w:rPr>
          <w:i/>
          <w:iCs/>
          <w:color w:val="000000"/>
          <w:lang w:val="en-US"/>
        </w:rPr>
        <w:t>href</w:t>
      </w:r>
      <w:proofErr w:type="spellEnd"/>
      <w:r w:rsidRPr="00640525">
        <w:rPr>
          <w:color w:val="000000"/>
          <w:lang w:val="en-US"/>
        </w:rPr>
        <w:t xml:space="preserve">="" </w:t>
      </w:r>
      <w:r w:rsidRPr="00640525">
        <w:rPr>
          <w:i/>
          <w:iCs/>
          <w:color w:val="000000"/>
          <w:lang w:val="en-US"/>
        </w:rPr>
        <w:t>class</w:t>
      </w:r>
      <w:r w:rsidRPr="00640525">
        <w:rPr>
          <w:color w:val="000000"/>
          <w:lang w:val="en-US"/>
        </w:rPr>
        <w:t>="link-item"&gt;Enlace 3&lt;/a&gt;&lt;/li&gt;</w:t>
      </w:r>
    </w:p>
    <w:p w14:paraId="4B034A52" w14:textId="77777777" w:rsidR="00640525" w:rsidRPr="00640525" w:rsidRDefault="00640525" w:rsidP="00640525">
      <w:pPr>
        <w:pStyle w:val="Standard"/>
        <w:ind w:left="720"/>
        <w:rPr>
          <w:color w:val="000000"/>
          <w:lang w:val="en-US"/>
        </w:rPr>
      </w:pPr>
      <w:r w:rsidRPr="00640525">
        <w:rPr>
          <w:color w:val="000000"/>
          <w:lang w:val="en-US"/>
        </w:rPr>
        <w:t xml:space="preserve">                &lt;li </w:t>
      </w:r>
      <w:r w:rsidRPr="00640525">
        <w:rPr>
          <w:i/>
          <w:iCs/>
          <w:color w:val="000000"/>
          <w:lang w:val="en-US"/>
        </w:rPr>
        <w:t>class</w:t>
      </w:r>
      <w:r w:rsidRPr="00640525">
        <w:rPr>
          <w:color w:val="000000"/>
          <w:lang w:val="en-US"/>
        </w:rPr>
        <w:t xml:space="preserve">="list-item"&gt;&lt;a </w:t>
      </w:r>
      <w:proofErr w:type="spellStart"/>
      <w:r w:rsidRPr="00640525">
        <w:rPr>
          <w:i/>
          <w:iCs/>
          <w:color w:val="000000"/>
          <w:lang w:val="en-US"/>
        </w:rPr>
        <w:t>href</w:t>
      </w:r>
      <w:proofErr w:type="spellEnd"/>
      <w:r w:rsidRPr="00640525">
        <w:rPr>
          <w:color w:val="000000"/>
          <w:lang w:val="en-US"/>
        </w:rPr>
        <w:t xml:space="preserve">="" </w:t>
      </w:r>
      <w:r w:rsidRPr="00640525">
        <w:rPr>
          <w:i/>
          <w:iCs/>
          <w:color w:val="000000"/>
          <w:lang w:val="en-US"/>
        </w:rPr>
        <w:t>class</w:t>
      </w:r>
      <w:r w:rsidRPr="00640525">
        <w:rPr>
          <w:color w:val="000000"/>
          <w:lang w:val="en-US"/>
        </w:rPr>
        <w:t>="link-item"&gt;Enlace 4&lt;/a&gt;&lt;/li&gt;</w:t>
      </w:r>
    </w:p>
    <w:p w14:paraId="58470ACC" w14:textId="77777777" w:rsidR="00640525" w:rsidRPr="00640525" w:rsidRDefault="00640525" w:rsidP="00640525">
      <w:pPr>
        <w:pStyle w:val="Standard"/>
        <w:ind w:left="720"/>
        <w:rPr>
          <w:color w:val="000000"/>
          <w:lang w:val="en-US"/>
        </w:rPr>
      </w:pPr>
      <w:r w:rsidRPr="00640525">
        <w:rPr>
          <w:color w:val="000000"/>
          <w:lang w:val="en-US"/>
        </w:rPr>
        <w:t xml:space="preserve">                &lt;li </w:t>
      </w:r>
      <w:r w:rsidRPr="00640525">
        <w:rPr>
          <w:i/>
          <w:iCs/>
          <w:color w:val="000000"/>
          <w:lang w:val="en-US"/>
        </w:rPr>
        <w:t>class</w:t>
      </w:r>
      <w:r w:rsidRPr="00640525">
        <w:rPr>
          <w:color w:val="000000"/>
          <w:lang w:val="en-US"/>
        </w:rPr>
        <w:t xml:space="preserve">="list-item"&gt;&lt;a </w:t>
      </w:r>
      <w:proofErr w:type="spellStart"/>
      <w:r w:rsidRPr="00640525">
        <w:rPr>
          <w:i/>
          <w:iCs/>
          <w:color w:val="000000"/>
          <w:lang w:val="en-US"/>
        </w:rPr>
        <w:t>href</w:t>
      </w:r>
      <w:proofErr w:type="spellEnd"/>
      <w:r w:rsidRPr="00640525">
        <w:rPr>
          <w:color w:val="000000"/>
          <w:lang w:val="en-US"/>
        </w:rPr>
        <w:t xml:space="preserve">="" </w:t>
      </w:r>
      <w:r w:rsidRPr="00640525">
        <w:rPr>
          <w:i/>
          <w:iCs/>
          <w:color w:val="000000"/>
          <w:lang w:val="en-US"/>
        </w:rPr>
        <w:t>class</w:t>
      </w:r>
      <w:r w:rsidRPr="00640525">
        <w:rPr>
          <w:color w:val="000000"/>
          <w:lang w:val="en-US"/>
        </w:rPr>
        <w:t>="link-item"&gt;Enlace 5&lt;/a&gt;&lt;/li&gt;</w:t>
      </w:r>
    </w:p>
    <w:p w14:paraId="38761A3D" w14:textId="77777777" w:rsidR="00640525" w:rsidRPr="00640525" w:rsidRDefault="00640525" w:rsidP="00640525">
      <w:pPr>
        <w:pStyle w:val="Standard"/>
        <w:ind w:left="720"/>
        <w:rPr>
          <w:color w:val="000000"/>
        </w:rPr>
      </w:pPr>
      <w:r w:rsidRPr="00640525">
        <w:rPr>
          <w:color w:val="000000"/>
          <w:lang w:val="en-US"/>
        </w:rPr>
        <w:t xml:space="preserve">            </w:t>
      </w:r>
      <w:r w:rsidRPr="00640525">
        <w:rPr>
          <w:color w:val="000000"/>
        </w:rPr>
        <w:t>&lt;/</w:t>
      </w:r>
      <w:proofErr w:type="spellStart"/>
      <w:r w:rsidRPr="00640525">
        <w:rPr>
          <w:color w:val="000000"/>
        </w:rPr>
        <w:t>ul</w:t>
      </w:r>
      <w:proofErr w:type="spellEnd"/>
      <w:r w:rsidRPr="00640525">
        <w:rPr>
          <w:color w:val="000000"/>
        </w:rPr>
        <w:t>&gt;</w:t>
      </w:r>
    </w:p>
    <w:p w14:paraId="25D95FBE" w14:textId="77777777" w:rsidR="00640525" w:rsidRPr="00640525" w:rsidRDefault="00640525" w:rsidP="00640525">
      <w:pPr>
        <w:pStyle w:val="Standard"/>
        <w:ind w:left="720"/>
        <w:rPr>
          <w:color w:val="000000"/>
        </w:rPr>
      </w:pPr>
      <w:r w:rsidRPr="00640525">
        <w:rPr>
          <w:color w:val="000000"/>
        </w:rPr>
        <w:t>        &lt;/</w:t>
      </w:r>
      <w:proofErr w:type="spellStart"/>
      <w:r w:rsidRPr="00640525">
        <w:rPr>
          <w:color w:val="000000"/>
        </w:rPr>
        <w:t>nav</w:t>
      </w:r>
      <w:proofErr w:type="spellEnd"/>
      <w:r w:rsidRPr="00640525">
        <w:rPr>
          <w:color w:val="000000"/>
        </w:rPr>
        <w:t>&gt;</w:t>
      </w:r>
    </w:p>
    <w:p w14:paraId="1F3ABDBD" w14:textId="77777777" w:rsidR="00640525" w:rsidRPr="00640525" w:rsidRDefault="00640525" w:rsidP="00640525">
      <w:pPr>
        <w:pStyle w:val="Standard"/>
        <w:ind w:left="720"/>
        <w:rPr>
          <w:color w:val="000000"/>
        </w:rPr>
      </w:pPr>
      <w:r w:rsidRPr="00640525">
        <w:rPr>
          <w:color w:val="000000"/>
        </w:rPr>
        <w:t>    &lt;/</w:t>
      </w:r>
      <w:proofErr w:type="spellStart"/>
      <w:r w:rsidRPr="00640525">
        <w:rPr>
          <w:color w:val="000000"/>
        </w:rPr>
        <w:t>header</w:t>
      </w:r>
      <w:proofErr w:type="spellEnd"/>
      <w:r w:rsidRPr="00640525">
        <w:rPr>
          <w:color w:val="000000"/>
        </w:rPr>
        <w:t>&gt;</w:t>
      </w:r>
    </w:p>
    <w:p w14:paraId="2B8DBA9A" w14:textId="77777777" w:rsidR="00640525" w:rsidRPr="00640525" w:rsidRDefault="00640525" w:rsidP="00640525">
      <w:pPr>
        <w:pStyle w:val="Standard"/>
        <w:ind w:left="720"/>
        <w:rPr>
          <w:color w:val="000000"/>
        </w:rPr>
      </w:pPr>
    </w:p>
    <w:p w14:paraId="3A3DD628" w14:textId="77777777" w:rsidR="00640525" w:rsidRPr="001C170A" w:rsidRDefault="00640525" w:rsidP="001C170A">
      <w:pPr>
        <w:pStyle w:val="Standard"/>
        <w:ind w:left="720"/>
        <w:rPr>
          <w:color w:val="000000"/>
          <w:lang w:val="en-US"/>
        </w:rPr>
      </w:pPr>
    </w:p>
    <w:p w14:paraId="2C5BCBD2" w14:textId="0F62DEA5" w:rsidR="001C170A" w:rsidRDefault="00CA1532" w:rsidP="002D64A7">
      <w:pPr>
        <w:pStyle w:val="Standard"/>
        <w:ind w:left="720"/>
        <w:rPr>
          <w:color w:val="000000"/>
        </w:rPr>
      </w:pPr>
      <w:r>
        <w:rPr>
          <w:color w:val="000000"/>
        </w:rPr>
        <w:t xml:space="preserve">Aun se puede realizar </w:t>
      </w:r>
      <w:r w:rsidR="00640525">
        <w:rPr>
          <w:color w:val="000000"/>
        </w:rPr>
        <w:t>más</w:t>
      </w:r>
      <w:r>
        <w:rPr>
          <w:color w:val="000000"/>
        </w:rPr>
        <w:t xml:space="preserve"> emmets, investigar </w:t>
      </w:r>
      <w:r w:rsidR="00640525">
        <w:rPr>
          <w:color w:val="000000"/>
        </w:rPr>
        <w:t>más</w:t>
      </w:r>
      <w:r>
        <w:rPr>
          <w:color w:val="000000"/>
        </w:rPr>
        <w:t xml:space="preserve"> sobre este apartado.</w:t>
      </w:r>
    </w:p>
    <w:p w14:paraId="35D9BEB0" w14:textId="143C22D6" w:rsidR="00CA1532" w:rsidRDefault="00EC56A8" w:rsidP="002D64A7">
      <w:pPr>
        <w:pStyle w:val="Standard"/>
        <w:ind w:left="720"/>
        <w:rPr>
          <w:color w:val="000000"/>
        </w:rPr>
      </w:pPr>
      <w:r>
        <w:rPr>
          <w:color w:val="000000"/>
        </w:rPr>
        <w:t xml:space="preserve">AHORA DE </w:t>
      </w:r>
      <w:proofErr w:type="gramStart"/>
      <w:r>
        <w:rPr>
          <w:color w:val="000000"/>
        </w:rPr>
        <w:t>ESTO ,</w:t>
      </w:r>
      <w:proofErr w:type="gramEnd"/>
      <w:r>
        <w:rPr>
          <w:color w:val="000000"/>
        </w:rPr>
        <w:t xml:space="preserve"> TAMBIEN SE PUEDE CREAR UN SNIPPET PARA HACER</w:t>
      </w:r>
      <w:r w:rsidR="004D1D73">
        <w:rPr>
          <w:color w:val="000000"/>
        </w:rPr>
        <w:t>L</w:t>
      </w:r>
      <w:r>
        <w:rPr>
          <w:color w:val="000000"/>
        </w:rPr>
        <w:t>O MUCHO MAS CORTO.</w:t>
      </w:r>
    </w:p>
    <w:p w14:paraId="09B42828" w14:textId="77777777" w:rsidR="004D1D73" w:rsidRDefault="004D1D73" w:rsidP="002D64A7">
      <w:pPr>
        <w:pStyle w:val="Standard"/>
        <w:ind w:left="720"/>
        <w:rPr>
          <w:color w:val="000000"/>
        </w:rPr>
      </w:pPr>
    </w:p>
    <w:p w14:paraId="4C5DCB66" w14:textId="6379341C" w:rsidR="004D1D73" w:rsidRPr="004D1D73" w:rsidRDefault="004D1D73" w:rsidP="004D1D73">
      <w:pPr>
        <w:pStyle w:val="Standard"/>
        <w:ind w:left="720"/>
        <w:rPr>
          <w:color w:val="000000"/>
        </w:rPr>
      </w:pPr>
      <w:r w:rsidRPr="004D1D73">
        <w:rPr>
          <w:color w:val="000000"/>
        </w:rPr>
        <w:t xml:space="preserve">// Ejemplo de snippet para menú </w:t>
      </w:r>
      <w:proofErr w:type="spellStart"/>
      <w:r w:rsidRPr="004D1D73">
        <w:rPr>
          <w:color w:val="000000"/>
        </w:rPr>
        <w:t>header</w:t>
      </w:r>
      <w:proofErr w:type="spellEnd"/>
      <w:r>
        <w:rPr>
          <w:color w:val="000000"/>
        </w:rPr>
        <w:t xml:space="preserve"> mostrado anteriormente.</w:t>
      </w:r>
    </w:p>
    <w:p w14:paraId="4550F500" w14:textId="77777777" w:rsidR="004D1D73" w:rsidRPr="004D1D73" w:rsidRDefault="004D1D73" w:rsidP="004D1D73">
      <w:pPr>
        <w:pStyle w:val="Standard"/>
        <w:ind w:left="720"/>
        <w:rPr>
          <w:color w:val="000000"/>
          <w:lang w:val="en-US"/>
        </w:rPr>
      </w:pPr>
      <w:r w:rsidRPr="004D1D73">
        <w:rPr>
          <w:color w:val="000000"/>
          <w:lang w:val="en-US"/>
        </w:rPr>
        <w:t>"Menu Header": {</w:t>
      </w:r>
    </w:p>
    <w:p w14:paraId="4DD3DEE2" w14:textId="77777777" w:rsidR="004D1D73" w:rsidRPr="004D1D73" w:rsidRDefault="004D1D73" w:rsidP="004D1D73">
      <w:pPr>
        <w:pStyle w:val="Standard"/>
        <w:ind w:left="720"/>
        <w:rPr>
          <w:color w:val="000000"/>
          <w:lang w:val="en-US"/>
        </w:rPr>
      </w:pPr>
      <w:r w:rsidRPr="004D1D73">
        <w:rPr>
          <w:color w:val="000000"/>
          <w:lang w:val="en-US"/>
        </w:rPr>
        <w:t xml:space="preserve">  "prefix": "</w:t>
      </w:r>
      <w:proofErr w:type="spellStart"/>
      <w:r w:rsidRPr="004D1D73">
        <w:rPr>
          <w:color w:val="000000"/>
          <w:lang w:val="en-US"/>
        </w:rPr>
        <w:t>menuheader</w:t>
      </w:r>
      <w:proofErr w:type="spellEnd"/>
      <w:r w:rsidRPr="004D1D73">
        <w:rPr>
          <w:color w:val="000000"/>
          <w:lang w:val="en-US"/>
        </w:rPr>
        <w:t>",</w:t>
      </w:r>
    </w:p>
    <w:p w14:paraId="541A74CB" w14:textId="77777777" w:rsidR="004D1D73" w:rsidRPr="004D1D73" w:rsidRDefault="004D1D73" w:rsidP="004D1D73">
      <w:pPr>
        <w:pStyle w:val="Standard"/>
        <w:ind w:left="720"/>
        <w:rPr>
          <w:color w:val="000000"/>
          <w:lang w:val="en-US"/>
        </w:rPr>
      </w:pPr>
      <w:r w:rsidRPr="004D1D73">
        <w:rPr>
          <w:color w:val="000000"/>
          <w:lang w:val="en-US"/>
        </w:rPr>
        <w:t xml:space="preserve">  "body": [</w:t>
      </w:r>
    </w:p>
    <w:p w14:paraId="15FF70C8" w14:textId="77777777" w:rsidR="004D1D73" w:rsidRPr="004D1D73" w:rsidRDefault="004D1D73" w:rsidP="004D1D73">
      <w:pPr>
        <w:pStyle w:val="Standard"/>
        <w:ind w:left="720"/>
        <w:rPr>
          <w:color w:val="000000"/>
          <w:lang w:val="en-US"/>
        </w:rPr>
      </w:pPr>
      <w:r w:rsidRPr="004D1D73">
        <w:rPr>
          <w:color w:val="000000"/>
          <w:lang w:val="en-US"/>
        </w:rPr>
        <w:t xml:space="preserve">    "&lt;header class=\"header\"&gt;",</w:t>
      </w:r>
    </w:p>
    <w:p w14:paraId="039664C1" w14:textId="77777777" w:rsidR="004D1D73" w:rsidRPr="004D1D73" w:rsidRDefault="004D1D73" w:rsidP="004D1D73">
      <w:pPr>
        <w:pStyle w:val="Standard"/>
        <w:ind w:left="720"/>
        <w:rPr>
          <w:color w:val="000000"/>
          <w:lang w:val="en-US"/>
        </w:rPr>
      </w:pPr>
      <w:r w:rsidRPr="004D1D73">
        <w:rPr>
          <w:color w:val="000000"/>
          <w:lang w:val="en-US"/>
        </w:rPr>
        <w:t xml:space="preserve">    "    &lt;nav class=\"header-nav\"&gt;",</w:t>
      </w:r>
    </w:p>
    <w:p w14:paraId="3BA3E727" w14:textId="77777777" w:rsidR="004D1D73" w:rsidRPr="004D1D73" w:rsidRDefault="004D1D73" w:rsidP="004D1D73">
      <w:pPr>
        <w:pStyle w:val="Standard"/>
        <w:ind w:left="720"/>
        <w:rPr>
          <w:color w:val="000000"/>
          <w:lang w:val="en-US"/>
        </w:rPr>
      </w:pPr>
      <w:r w:rsidRPr="004D1D73">
        <w:rPr>
          <w:color w:val="000000"/>
          <w:lang w:val="en-US"/>
        </w:rPr>
        <w:t xml:space="preserve">    "        &lt;ul class=\"header-el\"&gt;",</w:t>
      </w:r>
    </w:p>
    <w:p w14:paraId="19E78F00" w14:textId="77777777" w:rsidR="004D1D73" w:rsidRPr="004D1D73" w:rsidRDefault="004D1D73" w:rsidP="004D1D73">
      <w:pPr>
        <w:pStyle w:val="Standard"/>
        <w:ind w:left="720"/>
        <w:rPr>
          <w:color w:val="000000"/>
          <w:lang w:val="en-US"/>
        </w:rPr>
      </w:pPr>
      <w:r w:rsidRPr="004D1D73">
        <w:rPr>
          <w:color w:val="000000"/>
          <w:lang w:val="en-US"/>
        </w:rPr>
        <w:t xml:space="preserve">    "            &lt;li class=\"list-item\"&gt;&lt;a class=\"link-item\" </w:t>
      </w:r>
      <w:proofErr w:type="spellStart"/>
      <w:r w:rsidRPr="004D1D73">
        <w:rPr>
          <w:color w:val="000000"/>
          <w:lang w:val="en-US"/>
        </w:rPr>
        <w:t>href</w:t>
      </w:r>
      <w:proofErr w:type="spellEnd"/>
      <w:r w:rsidRPr="004D1D73">
        <w:rPr>
          <w:color w:val="000000"/>
          <w:lang w:val="en-US"/>
        </w:rPr>
        <w:t>=\"\"&gt;Enlace 1&lt;/a&gt;&lt;/li&gt;",</w:t>
      </w:r>
    </w:p>
    <w:p w14:paraId="63659F95" w14:textId="77777777" w:rsidR="004D1D73" w:rsidRPr="004D1D73" w:rsidRDefault="004D1D73" w:rsidP="004D1D73">
      <w:pPr>
        <w:pStyle w:val="Standard"/>
        <w:ind w:left="720"/>
        <w:rPr>
          <w:color w:val="000000"/>
          <w:lang w:val="en-US"/>
        </w:rPr>
      </w:pPr>
      <w:r w:rsidRPr="004D1D73">
        <w:rPr>
          <w:color w:val="000000"/>
          <w:lang w:val="en-US"/>
        </w:rPr>
        <w:t xml:space="preserve">    "            &lt;li class=\"list-item\"&gt;&lt;a class=\"link-item\" </w:t>
      </w:r>
      <w:proofErr w:type="spellStart"/>
      <w:r w:rsidRPr="004D1D73">
        <w:rPr>
          <w:color w:val="000000"/>
          <w:lang w:val="en-US"/>
        </w:rPr>
        <w:t>href</w:t>
      </w:r>
      <w:proofErr w:type="spellEnd"/>
      <w:r w:rsidRPr="004D1D73">
        <w:rPr>
          <w:color w:val="000000"/>
          <w:lang w:val="en-US"/>
        </w:rPr>
        <w:t>=\"\"&gt;Enlace 2&lt;/a&gt;&lt;/li&gt;",</w:t>
      </w:r>
    </w:p>
    <w:p w14:paraId="4CA7F3E4" w14:textId="77777777" w:rsidR="004D1D73" w:rsidRPr="004D1D73" w:rsidRDefault="004D1D73" w:rsidP="004D1D73">
      <w:pPr>
        <w:pStyle w:val="Standard"/>
        <w:ind w:left="720"/>
        <w:rPr>
          <w:color w:val="000000"/>
          <w:lang w:val="en-US"/>
        </w:rPr>
      </w:pPr>
      <w:r w:rsidRPr="004D1D73">
        <w:rPr>
          <w:color w:val="000000"/>
          <w:lang w:val="en-US"/>
        </w:rPr>
        <w:t xml:space="preserve">    "            &lt;li class=\"list-item\"&gt;&lt;a class=\"link-item\" </w:t>
      </w:r>
      <w:proofErr w:type="spellStart"/>
      <w:r w:rsidRPr="004D1D73">
        <w:rPr>
          <w:color w:val="000000"/>
          <w:lang w:val="en-US"/>
        </w:rPr>
        <w:t>href</w:t>
      </w:r>
      <w:proofErr w:type="spellEnd"/>
      <w:r w:rsidRPr="004D1D73">
        <w:rPr>
          <w:color w:val="000000"/>
          <w:lang w:val="en-US"/>
        </w:rPr>
        <w:t>=\"\"&gt;Enlace 3&lt;/a&gt;&lt;/li&gt;",</w:t>
      </w:r>
    </w:p>
    <w:p w14:paraId="624446B8" w14:textId="77777777" w:rsidR="004D1D73" w:rsidRPr="004D1D73" w:rsidRDefault="004D1D73" w:rsidP="004D1D73">
      <w:pPr>
        <w:pStyle w:val="Standard"/>
        <w:ind w:left="720"/>
        <w:rPr>
          <w:color w:val="000000"/>
          <w:lang w:val="en-US"/>
        </w:rPr>
      </w:pPr>
      <w:r w:rsidRPr="004D1D73">
        <w:rPr>
          <w:color w:val="000000"/>
          <w:lang w:val="en-US"/>
        </w:rPr>
        <w:t xml:space="preserve">    "            &lt;li class=\"list-item\"&gt;&lt;a class=\"link-item\" </w:t>
      </w:r>
      <w:proofErr w:type="spellStart"/>
      <w:r w:rsidRPr="004D1D73">
        <w:rPr>
          <w:color w:val="000000"/>
          <w:lang w:val="en-US"/>
        </w:rPr>
        <w:t>href</w:t>
      </w:r>
      <w:proofErr w:type="spellEnd"/>
      <w:r w:rsidRPr="004D1D73">
        <w:rPr>
          <w:color w:val="000000"/>
          <w:lang w:val="en-US"/>
        </w:rPr>
        <w:t>=\"\"&gt;Enlace 4&lt;/a&gt;&lt;/li&gt;",</w:t>
      </w:r>
    </w:p>
    <w:p w14:paraId="7059F953" w14:textId="77777777" w:rsidR="004D1D73" w:rsidRPr="004D1D73" w:rsidRDefault="004D1D73" w:rsidP="004D1D73">
      <w:pPr>
        <w:pStyle w:val="Standard"/>
        <w:ind w:left="720"/>
        <w:rPr>
          <w:color w:val="000000"/>
          <w:lang w:val="en-US"/>
        </w:rPr>
      </w:pPr>
      <w:r w:rsidRPr="004D1D73">
        <w:rPr>
          <w:color w:val="000000"/>
          <w:lang w:val="en-US"/>
        </w:rPr>
        <w:t xml:space="preserve">    "            &lt;li class=\"list-item\"&gt;&lt;a class=\"link-item\" </w:t>
      </w:r>
      <w:proofErr w:type="spellStart"/>
      <w:r w:rsidRPr="004D1D73">
        <w:rPr>
          <w:color w:val="000000"/>
          <w:lang w:val="en-US"/>
        </w:rPr>
        <w:t>href</w:t>
      </w:r>
      <w:proofErr w:type="spellEnd"/>
      <w:r w:rsidRPr="004D1D73">
        <w:rPr>
          <w:color w:val="000000"/>
          <w:lang w:val="en-US"/>
        </w:rPr>
        <w:t>=\"\"&gt;Enlace 5&lt;/a&gt;&lt;/li&gt;",</w:t>
      </w:r>
    </w:p>
    <w:p w14:paraId="46BEE85A" w14:textId="77777777" w:rsidR="004D1D73" w:rsidRPr="004D1D73" w:rsidRDefault="004D1D73" w:rsidP="004D1D73">
      <w:pPr>
        <w:pStyle w:val="Standard"/>
        <w:ind w:left="720"/>
        <w:rPr>
          <w:color w:val="000000"/>
        </w:rPr>
      </w:pPr>
      <w:r w:rsidRPr="004D1D73">
        <w:rPr>
          <w:color w:val="000000"/>
          <w:lang w:val="en-US"/>
        </w:rPr>
        <w:t xml:space="preserve">    </w:t>
      </w:r>
      <w:r w:rsidRPr="004D1D73">
        <w:rPr>
          <w:color w:val="000000"/>
        </w:rPr>
        <w:t>"        &lt;/</w:t>
      </w:r>
      <w:proofErr w:type="spellStart"/>
      <w:r w:rsidRPr="004D1D73">
        <w:rPr>
          <w:color w:val="000000"/>
        </w:rPr>
        <w:t>ul</w:t>
      </w:r>
      <w:proofErr w:type="spellEnd"/>
      <w:r w:rsidRPr="004D1D73">
        <w:rPr>
          <w:color w:val="000000"/>
        </w:rPr>
        <w:t>&gt;",</w:t>
      </w:r>
    </w:p>
    <w:p w14:paraId="24E4A0A2" w14:textId="77777777" w:rsidR="004D1D73" w:rsidRPr="004D1D73" w:rsidRDefault="004D1D73" w:rsidP="004D1D73">
      <w:pPr>
        <w:pStyle w:val="Standard"/>
        <w:ind w:left="720"/>
        <w:rPr>
          <w:color w:val="000000"/>
        </w:rPr>
      </w:pPr>
      <w:r w:rsidRPr="004D1D73">
        <w:rPr>
          <w:color w:val="000000"/>
        </w:rPr>
        <w:t xml:space="preserve">    "    &lt;/</w:t>
      </w:r>
      <w:proofErr w:type="spellStart"/>
      <w:r w:rsidRPr="004D1D73">
        <w:rPr>
          <w:color w:val="000000"/>
        </w:rPr>
        <w:t>nav</w:t>
      </w:r>
      <w:proofErr w:type="spellEnd"/>
      <w:r w:rsidRPr="004D1D73">
        <w:rPr>
          <w:color w:val="000000"/>
        </w:rPr>
        <w:t>&gt;",</w:t>
      </w:r>
    </w:p>
    <w:p w14:paraId="71F33BD1" w14:textId="77777777" w:rsidR="004D1D73" w:rsidRPr="004D1D73" w:rsidRDefault="004D1D73" w:rsidP="004D1D73">
      <w:pPr>
        <w:pStyle w:val="Standard"/>
        <w:ind w:left="720"/>
        <w:rPr>
          <w:color w:val="000000"/>
        </w:rPr>
      </w:pPr>
      <w:r w:rsidRPr="004D1D73">
        <w:rPr>
          <w:color w:val="000000"/>
        </w:rPr>
        <w:t xml:space="preserve">    "&lt;/</w:t>
      </w:r>
      <w:proofErr w:type="spellStart"/>
      <w:r w:rsidRPr="004D1D73">
        <w:rPr>
          <w:color w:val="000000"/>
        </w:rPr>
        <w:t>header</w:t>
      </w:r>
      <w:proofErr w:type="spellEnd"/>
      <w:r w:rsidRPr="004D1D73">
        <w:rPr>
          <w:color w:val="000000"/>
        </w:rPr>
        <w:t>&gt;"</w:t>
      </w:r>
    </w:p>
    <w:p w14:paraId="1B4AC062" w14:textId="77777777" w:rsidR="004D1D73" w:rsidRPr="004D1D73" w:rsidRDefault="004D1D73" w:rsidP="004D1D73">
      <w:pPr>
        <w:pStyle w:val="Standard"/>
        <w:ind w:left="720"/>
        <w:rPr>
          <w:color w:val="000000"/>
        </w:rPr>
      </w:pPr>
      <w:r w:rsidRPr="004D1D73">
        <w:rPr>
          <w:color w:val="000000"/>
        </w:rPr>
        <w:t xml:space="preserve">  ],</w:t>
      </w:r>
    </w:p>
    <w:p w14:paraId="1DC32208" w14:textId="77777777" w:rsidR="004D1D73" w:rsidRPr="004D1D73" w:rsidRDefault="004D1D73" w:rsidP="004D1D73">
      <w:pPr>
        <w:pStyle w:val="Standard"/>
        <w:ind w:left="720"/>
        <w:rPr>
          <w:color w:val="000000"/>
        </w:rPr>
      </w:pPr>
      <w:r w:rsidRPr="004D1D73">
        <w:rPr>
          <w:color w:val="000000"/>
        </w:rPr>
        <w:t xml:space="preserve">  "</w:t>
      </w:r>
      <w:proofErr w:type="spellStart"/>
      <w:r w:rsidRPr="004D1D73">
        <w:rPr>
          <w:color w:val="000000"/>
        </w:rPr>
        <w:t>description</w:t>
      </w:r>
      <w:proofErr w:type="spellEnd"/>
      <w:r w:rsidRPr="004D1D73">
        <w:rPr>
          <w:color w:val="000000"/>
        </w:rPr>
        <w:t xml:space="preserve">": "Estructura de menú </w:t>
      </w:r>
      <w:proofErr w:type="spellStart"/>
      <w:r w:rsidRPr="004D1D73">
        <w:rPr>
          <w:color w:val="000000"/>
        </w:rPr>
        <w:t>header</w:t>
      </w:r>
      <w:proofErr w:type="spellEnd"/>
      <w:r w:rsidRPr="004D1D73">
        <w:rPr>
          <w:color w:val="000000"/>
        </w:rPr>
        <w:t xml:space="preserve"> con 5 enlaces"</w:t>
      </w:r>
    </w:p>
    <w:p w14:paraId="281F6B50" w14:textId="61FD49BF" w:rsidR="004D1D73" w:rsidRDefault="004D1D73" w:rsidP="004D1D73">
      <w:pPr>
        <w:pStyle w:val="Standard"/>
        <w:ind w:left="720"/>
        <w:rPr>
          <w:color w:val="000000"/>
        </w:rPr>
      </w:pPr>
      <w:r w:rsidRPr="004D1D73">
        <w:rPr>
          <w:color w:val="000000"/>
        </w:rPr>
        <w:t>}</w:t>
      </w:r>
    </w:p>
    <w:p w14:paraId="5B8B7E21" w14:textId="77777777" w:rsidR="004D1D73" w:rsidRDefault="004D1D73" w:rsidP="004D1D73">
      <w:pPr>
        <w:pStyle w:val="Standard"/>
        <w:ind w:left="720"/>
        <w:rPr>
          <w:color w:val="000000"/>
        </w:rPr>
      </w:pPr>
    </w:p>
    <w:p w14:paraId="74681724" w14:textId="4CE60F05" w:rsidR="004D1D73" w:rsidRPr="004804AA" w:rsidRDefault="004D1D73" w:rsidP="004D1D73">
      <w:pPr>
        <w:pStyle w:val="Standard"/>
        <w:ind w:left="720"/>
        <w:rPr>
          <w:color w:val="000000"/>
        </w:rPr>
      </w:pPr>
      <w:r>
        <w:rPr>
          <w:color w:val="000000"/>
        </w:rPr>
        <w:t>PRACTICAR ESTO</w:t>
      </w:r>
      <w:r w:rsidR="00163132">
        <w:rPr>
          <w:color w:val="000000"/>
        </w:rPr>
        <w:t xml:space="preserve"> Y AVERIGUAR MAS</w:t>
      </w:r>
      <w:r w:rsidR="0090703D">
        <w:rPr>
          <w:color w:val="000000"/>
        </w:rPr>
        <w:t xml:space="preserve"> PORQUE AYUDA A LA PRODUCTIVIDADY ES DINAMICO</w:t>
      </w:r>
      <w:r w:rsidR="002161F0">
        <w:rPr>
          <w:color w:val="000000"/>
        </w:rPr>
        <w:t>.</w:t>
      </w:r>
    </w:p>
    <w:sectPr w:rsidR="004D1D73" w:rsidRPr="004804AA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94460E" w14:textId="77777777" w:rsidR="00097DE3" w:rsidRDefault="00097DE3">
      <w:r>
        <w:separator/>
      </w:r>
    </w:p>
  </w:endnote>
  <w:endnote w:type="continuationSeparator" w:id="0">
    <w:p w14:paraId="7B08AACA" w14:textId="77777777" w:rsidR="00097DE3" w:rsidRDefault="00097D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3FEFCB" w14:textId="77777777" w:rsidR="00097DE3" w:rsidRDefault="00097DE3">
      <w:r>
        <w:rPr>
          <w:color w:val="000000"/>
        </w:rPr>
        <w:separator/>
      </w:r>
    </w:p>
  </w:footnote>
  <w:footnote w:type="continuationSeparator" w:id="0">
    <w:p w14:paraId="002CED4B" w14:textId="77777777" w:rsidR="00097DE3" w:rsidRDefault="00097D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269A1"/>
    <w:multiLevelType w:val="multilevel"/>
    <w:tmpl w:val="2BDE69C4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21B60D3F"/>
    <w:multiLevelType w:val="hybridMultilevel"/>
    <w:tmpl w:val="573AAA0A"/>
    <w:lvl w:ilvl="0" w:tplc="4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6D0212"/>
    <w:multiLevelType w:val="multilevel"/>
    <w:tmpl w:val="10FAC6E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6B027806"/>
    <w:multiLevelType w:val="multilevel"/>
    <w:tmpl w:val="9F8C69C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380206509">
    <w:abstractNumId w:val="3"/>
  </w:num>
  <w:num w:numId="2" w16cid:durableId="256988766">
    <w:abstractNumId w:val="0"/>
  </w:num>
  <w:num w:numId="3" w16cid:durableId="240603655">
    <w:abstractNumId w:val="2"/>
  </w:num>
  <w:num w:numId="4" w16cid:durableId="1493715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attachedTemplate r:id="rId1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DD241C"/>
    <w:rsid w:val="0005184B"/>
    <w:rsid w:val="00073480"/>
    <w:rsid w:val="00097DE3"/>
    <w:rsid w:val="00163132"/>
    <w:rsid w:val="001C170A"/>
    <w:rsid w:val="002161F0"/>
    <w:rsid w:val="002D64A7"/>
    <w:rsid w:val="0030529F"/>
    <w:rsid w:val="00330F24"/>
    <w:rsid w:val="00454168"/>
    <w:rsid w:val="004718D8"/>
    <w:rsid w:val="004804AA"/>
    <w:rsid w:val="004D1D73"/>
    <w:rsid w:val="00505BF8"/>
    <w:rsid w:val="0052324C"/>
    <w:rsid w:val="0054382E"/>
    <w:rsid w:val="0055724F"/>
    <w:rsid w:val="00567BDD"/>
    <w:rsid w:val="005B7540"/>
    <w:rsid w:val="00613F1F"/>
    <w:rsid w:val="006255F6"/>
    <w:rsid w:val="00640525"/>
    <w:rsid w:val="00645C53"/>
    <w:rsid w:val="0065681D"/>
    <w:rsid w:val="006B277E"/>
    <w:rsid w:val="006C3169"/>
    <w:rsid w:val="00700A6C"/>
    <w:rsid w:val="00762CCF"/>
    <w:rsid w:val="00781948"/>
    <w:rsid w:val="007832F3"/>
    <w:rsid w:val="00791964"/>
    <w:rsid w:val="007F1C1D"/>
    <w:rsid w:val="00842F1B"/>
    <w:rsid w:val="00864594"/>
    <w:rsid w:val="008E4F68"/>
    <w:rsid w:val="008F6E1B"/>
    <w:rsid w:val="0090703D"/>
    <w:rsid w:val="00912483"/>
    <w:rsid w:val="009128E9"/>
    <w:rsid w:val="00921000"/>
    <w:rsid w:val="009338EE"/>
    <w:rsid w:val="009A5CD7"/>
    <w:rsid w:val="009D38B9"/>
    <w:rsid w:val="00A672A9"/>
    <w:rsid w:val="00AA49E5"/>
    <w:rsid w:val="00AB3351"/>
    <w:rsid w:val="00B37E8B"/>
    <w:rsid w:val="00B540B5"/>
    <w:rsid w:val="00BB187F"/>
    <w:rsid w:val="00C06D42"/>
    <w:rsid w:val="00CA1532"/>
    <w:rsid w:val="00CD5B4F"/>
    <w:rsid w:val="00D0325C"/>
    <w:rsid w:val="00D40C90"/>
    <w:rsid w:val="00D62618"/>
    <w:rsid w:val="00DD241C"/>
    <w:rsid w:val="00E42B16"/>
    <w:rsid w:val="00EC56A8"/>
    <w:rsid w:val="00F42069"/>
    <w:rsid w:val="00F63C14"/>
    <w:rsid w:val="00F71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D2094"/>
  <w15:docId w15:val="{1277F531-F3E7-4B82-A844-2CDDD6C6F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s-BO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nfasis">
    <w:name w:val="Emphasis"/>
    <w:rPr>
      <w:i/>
      <w:iCs/>
    </w:rPr>
  </w:style>
  <w:style w:type="character" w:styleId="Refdecomentario">
    <w:name w:val="annotation reference"/>
    <w:basedOn w:val="Fuentedeprrafopredeter"/>
    <w:uiPriority w:val="99"/>
    <w:semiHidden/>
    <w:unhideWhenUsed/>
    <w:rsid w:val="00505BF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05BF8"/>
    <w:rPr>
      <w:rFonts w:cs="Mangal"/>
      <w:sz w:val="20"/>
      <w:szCs w:val="18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05BF8"/>
    <w:rPr>
      <w:rFonts w:cs="Mangal"/>
      <w:sz w:val="20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05BF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05BF8"/>
    <w:rPr>
      <w:rFonts w:cs="Mangal"/>
      <w:b/>
      <w:bCs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6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4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3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1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3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8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8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8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2573</Words>
  <Characters>14152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Ayelen Estevez Segovia</dc:creator>
  <cp:lastModifiedBy>Ayelen Estevez Segovia</cp:lastModifiedBy>
  <cp:revision>2</cp:revision>
  <dcterms:created xsi:type="dcterms:W3CDTF">2025-06-09T10:32:00Z</dcterms:created>
  <dcterms:modified xsi:type="dcterms:W3CDTF">2025-06-09T10:32:00Z</dcterms:modified>
</cp:coreProperties>
</file>